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D339" w14:textId="77777777" w:rsidR="00DE3875" w:rsidRPr="00404184" w:rsidRDefault="00DE3875" w:rsidP="00DE3875">
      <w:pPr>
        <w:jc w:val="center"/>
        <w:rPr>
          <w:rStyle w:val="fontstyle01"/>
          <w:rFonts w:ascii="Times New Roman" w:hAnsi="Times New Roman"/>
          <w:lang w:val="ru-RU"/>
        </w:rPr>
      </w:pPr>
      <w:r w:rsidRPr="00404184">
        <w:rPr>
          <w:rStyle w:val="fontstyle01"/>
          <w:rFonts w:ascii="Times New Roman" w:hAnsi="Times New Roman"/>
          <w:lang w:val="ru-RU"/>
        </w:rPr>
        <w:t>МИНИСТЕРСТВО НАУКИ И ВЫСШЕГО ОБРАЗОВАНИЯ РОССИЙСКОЙ ФЕДЕРАЦИИ</w:t>
      </w:r>
    </w:p>
    <w:p w14:paraId="3A05F79E" w14:textId="77777777" w:rsidR="00DE3875" w:rsidRPr="00404184" w:rsidRDefault="00DE3875" w:rsidP="00DE3875">
      <w:pPr>
        <w:jc w:val="center"/>
        <w:rPr>
          <w:rStyle w:val="fontstyle01"/>
          <w:rFonts w:ascii="Times New Roman" w:hAnsi="Times New Roman"/>
          <w:lang w:val="ru-RU"/>
        </w:rPr>
      </w:pPr>
      <w:r w:rsidRPr="00404184">
        <w:rPr>
          <w:color w:val="000000"/>
          <w:sz w:val="20"/>
          <w:szCs w:val="20"/>
          <w:lang w:val="ru-RU"/>
        </w:rPr>
        <w:br/>
      </w:r>
      <w:r w:rsidRPr="00404184">
        <w:rPr>
          <w:rStyle w:val="fontstyle01"/>
          <w:rFonts w:ascii="Times New Roman" w:hAnsi="Times New Roman"/>
          <w:lang w:val="ru-RU"/>
        </w:rPr>
        <w:t>ФЕДЕРАЛЬНОЕ ГОСУДАРСТВЕННОЕ АВТОНОМНОЕ</w:t>
      </w:r>
      <w:r w:rsidRPr="00404184">
        <w:rPr>
          <w:color w:val="000000"/>
          <w:lang w:val="ru-RU"/>
        </w:rPr>
        <w:br/>
      </w:r>
      <w:r w:rsidRPr="00404184">
        <w:rPr>
          <w:rStyle w:val="fontstyle01"/>
          <w:rFonts w:ascii="Times New Roman" w:hAnsi="Times New Roman"/>
          <w:lang w:val="ru-RU"/>
        </w:rPr>
        <w:t>ОБРАЗОВАТЕЛЬНОЕ УЧРЕЖДЕНИЕ ВЫСШЕГО ОБРАЗОВАНИЯ</w:t>
      </w:r>
      <w:r w:rsidRPr="00404184">
        <w:rPr>
          <w:color w:val="000000"/>
          <w:lang w:val="ru-RU"/>
        </w:rPr>
        <w:br/>
      </w:r>
      <w:r w:rsidRPr="00404184">
        <w:rPr>
          <w:rStyle w:val="fontstyle01"/>
          <w:rFonts w:ascii="Times New Roman" w:hAnsi="Times New Roman"/>
          <w:noProof/>
          <w:lang w:val="ru-RU"/>
        </w:rPr>
        <w:t>«Санкт-Петербургский национальный исследовательский университет</w:t>
      </w:r>
      <w:r w:rsidRPr="00404184">
        <w:rPr>
          <w:noProof/>
          <w:color w:val="000000"/>
          <w:lang w:val="ru-RU"/>
        </w:rPr>
        <w:br/>
      </w:r>
      <w:r w:rsidRPr="00404184">
        <w:rPr>
          <w:rStyle w:val="fontstyle01"/>
          <w:rFonts w:ascii="Times New Roman" w:hAnsi="Times New Roman"/>
          <w:noProof/>
          <w:lang w:val="ru-RU"/>
        </w:rPr>
        <w:t>информационных технологий, механики и оптики»</w:t>
      </w:r>
    </w:p>
    <w:p w14:paraId="11F92DEF" w14:textId="77777777" w:rsidR="00DE3875" w:rsidRPr="00404184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  <w:lang w:val="ru-RU"/>
        </w:rPr>
      </w:pPr>
      <w:r w:rsidRPr="00404184">
        <w:rPr>
          <w:color w:val="000000"/>
          <w:lang w:val="ru-RU"/>
        </w:rPr>
        <w:br/>
      </w:r>
      <w:r w:rsidRPr="00404184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ФАКУЛЬТЕТ ПРОГРАММНОЙ ИНЖЕНЕРИИ И </w:t>
      </w:r>
      <w:r w:rsidRPr="00404184">
        <w:rPr>
          <w:rStyle w:val="fontstyle01"/>
          <w:rFonts w:ascii="Times New Roman" w:hAnsi="Times New Roman"/>
          <w:sz w:val="28"/>
          <w:szCs w:val="28"/>
          <w:lang w:val="ru-RU"/>
        </w:rPr>
        <w:br/>
        <w:t>КОМПЬЮТЕРНОЙ ТЕХНИКИ</w:t>
      </w:r>
    </w:p>
    <w:p w14:paraId="1F63F2E2" w14:textId="77777777" w:rsidR="00DE3875" w:rsidRPr="00404184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  <w:lang w:val="ru-RU"/>
        </w:rPr>
      </w:pPr>
    </w:p>
    <w:p w14:paraId="58697F66" w14:textId="77777777" w:rsidR="00DE3875" w:rsidRPr="00404184" w:rsidRDefault="00DE3875" w:rsidP="00DE3875">
      <w:pPr>
        <w:jc w:val="center"/>
        <w:rPr>
          <w:rStyle w:val="fontstyle01"/>
          <w:rFonts w:ascii="Times New Roman" w:hAnsi="Times New Roman"/>
          <w:sz w:val="28"/>
          <w:szCs w:val="28"/>
          <w:lang w:val="ru-RU"/>
        </w:rPr>
      </w:pPr>
    </w:p>
    <w:p w14:paraId="624947D7" w14:textId="71EB1064" w:rsidR="00DE3875" w:rsidRPr="004349A6" w:rsidRDefault="00DE3875" w:rsidP="00DE3875">
      <w:pPr>
        <w:jc w:val="center"/>
        <w:rPr>
          <w:rStyle w:val="fontstyle21"/>
          <w:rFonts w:ascii="Times New Roman" w:hAnsi="Times New Roman"/>
          <w:lang w:val="ru-RU"/>
        </w:rPr>
      </w:pPr>
      <w:r w:rsidRPr="008D65EB">
        <w:rPr>
          <w:rStyle w:val="fontstyle01"/>
          <w:rFonts w:ascii="Times New Roman" w:hAnsi="Times New Roman"/>
          <w:szCs w:val="36"/>
          <w:lang w:val="ru-RU"/>
        </w:rPr>
        <w:t>ОТЧЁТ</w:t>
      </w:r>
      <w:r w:rsidRPr="008D65EB">
        <w:rPr>
          <w:rStyle w:val="fontstyle21"/>
          <w:rFonts w:ascii="Times New Roman" w:hAnsi="Times New Roman"/>
          <w:lang w:val="ru-RU"/>
        </w:rPr>
        <w:br/>
        <w:t>ПО ЛАБОРАТОРНОЙ РАБОТЕ №</w:t>
      </w:r>
      <w:r w:rsidR="00C9573F" w:rsidRPr="004349A6">
        <w:rPr>
          <w:rStyle w:val="fontstyle21"/>
          <w:rFonts w:ascii="Times New Roman" w:hAnsi="Times New Roman"/>
          <w:lang w:val="ru-RU"/>
        </w:rPr>
        <w:t>4</w:t>
      </w:r>
    </w:p>
    <w:p w14:paraId="3055F081" w14:textId="61E0C4BC" w:rsidR="00DE3875" w:rsidRPr="008D65EB" w:rsidRDefault="00DE3875" w:rsidP="00DE3875">
      <w:pPr>
        <w:spacing w:line="276" w:lineRule="auto"/>
        <w:jc w:val="center"/>
        <w:rPr>
          <w:rStyle w:val="fontstyle01"/>
          <w:rFonts w:ascii="Times New Roman" w:hAnsi="Times New Roman"/>
          <w:b/>
          <w:bCs/>
          <w:sz w:val="32"/>
          <w:szCs w:val="32"/>
          <w:lang w:val="ru-RU"/>
        </w:rPr>
      </w:pPr>
      <w:r w:rsidRPr="008D65EB">
        <w:rPr>
          <w:rStyle w:val="fontstyle01"/>
          <w:rFonts w:ascii="Times New Roman" w:hAnsi="Times New Roman"/>
          <w:noProof/>
          <w:sz w:val="32"/>
          <w:szCs w:val="32"/>
          <w:lang w:val="ru-RU"/>
        </w:rPr>
        <w:t>по дисциплине</w:t>
      </w:r>
      <w:r w:rsidRPr="008D65EB">
        <w:rPr>
          <w:noProof/>
          <w:color w:val="000000"/>
          <w:sz w:val="32"/>
          <w:szCs w:val="32"/>
          <w:lang w:val="ru-RU"/>
        </w:rPr>
        <w:br/>
      </w:r>
      <w:r w:rsidRPr="008D65EB">
        <w:rPr>
          <w:rStyle w:val="fontstyle01"/>
          <w:rFonts w:ascii="Times New Roman" w:hAnsi="Times New Roman"/>
          <w:sz w:val="32"/>
          <w:szCs w:val="32"/>
          <w:lang w:val="ru-RU"/>
        </w:rPr>
        <w:t>«</w:t>
      </w:r>
      <w:r w:rsidR="00A97C5D" w:rsidRPr="008D65EB">
        <w:rPr>
          <w:rStyle w:val="fontstyle01"/>
          <w:rFonts w:ascii="Times New Roman" w:hAnsi="Times New Roman"/>
          <w:sz w:val="32"/>
          <w:szCs w:val="32"/>
          <w:lang w:val="ru-RU"/>
        </w:rPr>
        <w:t>Тестирование программного обеспечения</w:t>
      </w:r>
      <w:r w:rsidRPr="008D65EB">
        <w:rPr>
          <w:rStyle w:val="fontstyle01"/>
          <w:rFonts w:ascii="Times New Roman" w:hAnsi="Times New Roman"/>
          <w:sz w:val="32"/>
          <w:szCs w:val="32"/>
          <w:lang w:val="ru-RU"/>
        </w:rPr>
        <w:t>»</w:t>
      </w:r>
      <w:r w:rsidRPr="008D65EB">
        <w:rPr>
          <w:color w:val="000000"/>
          <w:sz w:val="32"/>
          <w:szCs w:val="32"/>
          <w:lang w:val="ru-RU"/>
        </w:rPr>
        <w:br/>
      </w:r>
    </w:p>
    <w:p w14:paraId="6BF83FD4" w14:textId="77777777" w:rsidR="00DE3875" w:rsidRPr="008D65EB" w:rsidRDefault="00DE3875" w:rsidP="00DE3875">
      <w:pPr>
        <w:jc w:val="center"/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DB5A659" w14:textId="77777777" w:rsidR="00DE3875" w:rsidRDefault="00DE3875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4127B2BF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62BA5BE2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6AD38633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053F2A7A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8030D5B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3F8AF1DB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0AF97D22" w14:textId="77777777" w:rsid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7395775" w14:textId="77777777" w:rsidR="008D65EB" w:rsidRPr="008D65EB" w:rsidRDefault="008D65EB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CBB6140" w14:textId="77777777" w:rsidR="00DE3875" w:rsidRPr="008D65EB" w:rsidRDefault="00DE3875" w:rsidP="00DE3875">
      <w:pPr>
        <w:rPr>
          <w:rStyle w:val="fontstyle01"/>
          <w:rFonts w:ascii="Times New Roman" w:hAnsi="Times New Roman"/>
          <w:sz w:val="32"/>
          <w:szCs w:val="32"/>
          <w:lang w:val="ru-RU"/>
        </w:rPr>
      </w:pPr>
    </w:p>
    <w:p w14:paraId="2B8EA194" w14:textId="295400C8" w:rsidR="00DE3875" w:rsidRPr="00404184" w:rsidRDefault="00DE3875" w:rsidP="00DE3875">
      <w:pPr>
        <w:jc w:val="right"/>
        <w:rPr>
          <w:b/>
          <w:bCs/>
          <w:i/>
          <w:iCs/>
          <w:color w:val="000000"/>
          <w:sz w:val="28"/>
          <w:szCs w:val="28"/>
          <w:lang w:val="ru-RU"/>
        </w:rPr>
      </w:pPr>
      <w:r w:rsidRPr="00404184">
        <w:rPr>
          <w:rStyle w:val="fontstyle01"/>
          <w:rFonts w:ascii="Times New Roman" w:hAnsi="Times New Roman"/>
          <w:sz w:val="28"/>
          <w:szCs w:val="28"/>
          <w:lang w:val="ru-RU"/>
        </w:rPr>
        <w:t>Выполнили:</w:t>
      </w:r>
      <w:r w:rsidRPr="00404184">
        <w:rPr>
          <w:b/>
          <w:bCs/>
          <w:i/>
          <w:iCs/>
          <w:color w:val="000000"/>
          <w:sz w:val="28"/>
          <w:szCs w:val="28"/>
          <w:lang w:val="ru-RU"/>
        </w:rPr>
        <w:br/>
      </w:r>
      <w:r w:rsidRPr="00404184">
        <w:rPr>
          <w:rStyle w:val="fontstyle11"/>
          <w:rFonts w:ascii="Times New Roman" w:hAnsi="Times New Roman"/>
          <w:lang w:val="ru-RU"/>
        </w:rPr>
        <w:t xml:space="preserve">Студент группы </w:t>
      </w:r>
      <w:r w:rsidRPr="00B9118B">
        <w:rPr>
          <w:rStyle w:val="fontstyle11"/>
          <w:rFonts w:ascii="Times New Roman" w:hAnsi="Times New Roman"/>
        </w:rPr>
        <w:t>P</w:t>
      </w:r>
      <w:r w:rsidRPr="00404184">
        <w:rPr>
          <w:rStyle w:val="fontstyle11"/>
          <w:rFonts w:ascii="Times New Roman" w:hAnsi="Times New Roman"/>
          <w:lang w:val="ru-RU"/>
        </w:rPr>
        <w:t>3314</w:t>
      </w:r>
      <w:r w:rsidRPr="00404184">
        <w:rPr>
          <w:rStyle w:val="fontstyle11"/>
          <w:rFonts w:ascii="Times New Roman" w:hAnsi="Times New Roman"/>
          <w:lang w:val="ru-RU"/>
        </w:rPr>
        <w:br/>
      </w:r>
      <w:proofErr w:type="spellStart"/>
      <w:r w:rsidRPr="00404184">
        <w:rPr>
          <w:rStyle w:val="fontstyle11"/>
          <w:rFonts w:ascii="Times New Roman" w:hAnsi="Times New Roman"/>
          <w:lang w:val="ru-RU"/>
        </w:rPr>
        <w:t>Селянта</w:t>
      </w:r>
      <w:proofErr w:type="spellEnd"/>
      <w:r w:rsidRPr="00404184">
        <w:rPr>
          <w:rStyle w:val="fontstyle11"/>
          <w:rFonts w:ascii="Times New Roman" w:hAnsi="Times New Roman"/>
          <w:lang w:val="ru-RU"/>
        </w:rPr>
        <w:t xml:space="preserve"> Олег Дмитриевич</w:t>
      </w:r>
      <w:r w:rsidRPr="00404184">
        <w:rPr>
          <w:color w:val="000000"/>
          <w:sz w:val="28"/>
          <w:szCs w:val="28"/>
          <w:lang w:val="ru-RU"/>
        </w:rPr>
        <w:br/>
      </w:r>
      <w:r w:rsidRPr="00404184">
        <w:rPr>
          <w:rStyle w:val="fontstyle01"/>
          <w:rFonts w:ascii="Times New Roman" w:hAnsi="Times New Roman"/>
          <w:sz w:val="28"/>
          <w:szCs w:val="28"/>
          <w:lang w:val="ru-RU"/>
        </w:rPr>
        <w:t>Преподаватель:</w:t>
      </w:r>
    </w:p>
    <w:p w14:paraId="473C3872" w14:textId="170319B7" w:rsidR="00A97C5D" w:rsidRPr="00A97C5D" w:rsidRDefault="00A97C5D" w:rsidP="00DE3875">
      <w:pPr>
        <w:jc w:val="right"/>
        <w:rPr>
          <w:rStyle w:val="fontstyle11"/>
          <w:rFonts w:ascii="Times New Roman" w:hAnsi="Times New Roman"/>
        </w:rPr>
      </w:pPr>
      <w:proofErr w:type="spellStart"/>
      <w:r>
        <w:rPr>
          <w:color w:val="000000"/>
          <w:sz w:val="28"/>
          <w:szCs w:val="28"/>
        </w:rPr>
        <w:t>Харитонова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Анастасия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Евгеньевна</w:t>
      </w:r>
      <w:proofErr w:type="spellEnd"/>
    </w:p>
    <w:p w14:paraId="19D96FA1" w14:textId="77777777" w:rsidR="00DE3875" w:rsidRPr="00B9118B" w:rsidRDefault="00DE3875" w:rsidP="00DE3875">
      <w:pPr>
        <w:jc w:val="right"/>
        <w:rPr>
          <w:rStyle w:val="fontstyle11"/>
          <w:rFonts w:ascii="Times New Roman" w:hAnsi="Times New Roman"/>
        </w:rPr>
      </w:pPr>
    </w:p>
    <w:p w14:paraId="459C2431" w14:textId="77777777" w:rsidR="00DE3875" w:rsidRDefault="00DE3875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03FEC611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25A08F9B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12C1486B" w14:textId="77777777" w:rsidR="008D65EB" w:rsidRDefault="008D65EB" w:rsidP="00DE3875">
      <w:pPr>
        <w:jc w:val="right"/>
        <w:rPr>
          <w:rStyle w:val="fontstyle11"/>
          <w:rFonts w:ascii="Times New Roman" w:hAnsi="Times New Roman"/>
          <w:lang w:val="ru-RU"/>
        </w:rPr>
      </w:pPr>
    </w:p>
    <w:p w14:paraId="12254831" w14:textId="77777777" w:rsidR="00DE3875" w:rsidRPr="00B9118B" w:rsidRDefault="00DE3875" w:rsidP="008D65EB">
      <w:pPr>
        <w:rPr>
          <w:rStyle w:val="fontstyle11"/>
          <w:rFonts w:ascii="Times New Roman" w:hAnsi="Times New Roman"/>
        </w:rPr>
      </w:pPr>
    </w:p>
    <w:p w14:paraId="3B4F31DA" w14:textId="77777777" w:rsidR="00DE3875" w:rsidRPr="00B9118B" w:rsidRDefault="00DE3875" w:rsidP="00DE3875">
      <w:pPr>
        <w:jc w:val="right"/>
        <w:rPr>
          <w:rStyle w:val="fontstyle11"/>
          <w:rFonts w:ascii="Times New Roman" w:hAnsi="Times New Roman"/>
        </w:rPr>
      </w:pPr>
    </w:p>
    <w:p w14:paraId="68385EEB" w14:textId="77777777" w:rsidR="00DE3875" w:rsidRPr="00B9118B" w:rsidRDefault="00DE3875" w:rsidP="00DE3875">
      <w:pPr>
        <w:jc w:val="center"/>
        <w:rPr>
          <w:rStyle w:val="fontstyle11"/>
          <w:rFonts w:ascii="Times New Roman" w:hAnsi="Times New Roman"/>
        </w:rPr>
      </w:pPr>
      <w:r w:rsidRPr="00B9118B">
        <w:rPr>
          <w:noProof/>
          <w:color w:val="000000"/>
          <w:sz w:val="28"/>
          <w:szCs w:val="28"/>
        </w:rPr>
        <w:drawing>
          <wp:inline distT="0" distB="0" distL="0" distR="0" wp14:anchorId="6301E385" wp14:editId="5A825A94">
            <wp:extent cx="1988185" cy="783773"/>
            <wp:effectExtent l="0" t="0" r="0" b="0"/>
            <wp:docPr id="4" name="Рисунок 4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рный, темнота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35" cy="84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E25" w14:textId="23D7C401" w:rsidR="008D65EB" w:rsidRPr="008D65EB" w:rsidRDefault="00DE3875" w:rsidP="008D65EB">
      <w:pPr>
        <w:jc w:val="center"/>
        <w:rPr>
          <w:color w:val="000000"/>
          <w:sz w:val="28"/>
          <w:szCs w:val="28"/>
          <w:lang w:val="ru-RU"/>
        </w:rPr>
      </w:pPr>
      <w:proofErr w:type="spellStart"/>
      <w:r w:rsidRPr="00B9118B">
        <w:rPr>
          <w:rStyle w:val="fontstyle01"/>
          <w:rFonts w:ascii="Times New Roman" w:hAnsi="Times New Roman"/>
          <w:sz w:val="28"/>
          <w:szCs w:val="28"/>
        </w:rPr>
        <w:t>Санкт-Петербург</w:t>
      </w:r>
      <w:proofErr w:type="spellEnd"/>
      <w:r w:rsidRPr="00B9118B">
        <w:rPr>
          <w:rStyle w:val="fontstyle01"/>
          <w:rFonts w:ascii="Times New Roman" w:hAnsi="Times New Roman"/>
          <w:sz w:val="28"/>
          <w:szCs w:val="28"/>
        </w:rPr>
        <w:t>, 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id w:val="-147481710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sdtEndPr>
      <w:sdtContent>
        <w:p w14:paraId="200EC0A7" w14:textId="77777777" w:rsidR="00FA13BA" w:rsidRPr="00DE3875" w:rsidRDefault="00DE3875"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  <w:lang w:val="ru-RU"/>
            </w:rPr>
          </w:pPr>
          <w:r w:rsidRPr="00DE3875">
            <w:rPr>
              <w:rFonts w:ascii="Times New Roman" w:hAnsi="Times New Roman" w:cs="Times New Roman"/>
              <w:color w:val="auto"/>
              <w:sz w:val="36"/>
              <w:szCs w:val="36"/>
              <w:lang w:val="ru-RU"/>
            </w:rPr>
            <w:t>Оглавление</w:t>
          </w:r>
        </w:p>
        <w:p w14:paraId="78F2910D" w14:textId="6218F58D" w:rsidR="004349A6" w:rsidRDefault="00FA13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 w:rsidRPr="00FA13BA"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6899012" w:history="1">
            <w:r w:rsidR="004349A6" w:rsidRPr="0038775B">
              <w:rPr>
                <w:rStyle w:val="Hyperlink"/>
                <w:rFonts w:cs="Times New Roman"/>
                <w:noProof/>
                <w:lang w:val="ru-RU"/>
              </w:rPr>
              <w:t>Зада</w:t>
            </w:r>
            <w:r w:rsidR="004349A6" w:rsidRPr="0038775B">
              <w:rPr>
                <w:rStyle w:val="Hyperlink"/>
                <w:rFonts w:cs="Times New Roman"/>
                <w:noProof/>
                <w:lang w:val="ru-RU"/>
              </w:rPr>
              <w:t>н</w:t>
            </w:r>
            <w:r w:rsidR="004349A6" w:rsidRPr="0038775B">
              <w:rPr>
                <w:rStyle w:val="Hyperlink"/>
                <w:rFonts w:cs="Times New Roman"/>
                <w:noProof/>
                <w:lang w:val="ru-RU"/>
              </w:rPr>
              <w:t>ие</w:t>
            </w:r>
            <w:r w:rsidR="004349A6">
              <w:rPr>
                <w:noProof/>
                <w:webHidden/>
              </w:rPr>
              <w:tab/>
            </w:r>
            <w:r w:rsidR="004349A6">
              <w:rPr>
                <w:noProof/>
                <w:webHidden/>
              </w:rPr>
              <w:fldChar w:fldCharType="begin"/>
            </w:r>
            <w:r w:rsidR="004349A6">
              <w:rPr>
                <w:noProof/>
                <w:webHidden/>
              </w:rPr>
              <w:instrText xml:space="preserve"> PAGEREF _Toc196899012 \h </w:instrText>
            </w:r>
            <w:r w:rsidR="004349A6">
              <w:rPr>
                <w:noProof/>
                <w:webHidden/>
              </w:rPr>
            </w:r>
            <w:r w:rsidR="004349A6">
              <w:rPr>
                <w:noProof/>
                <w:webHidden/>
              </w:rPr>
              <w:fldChar w:fldCharType="separate"/>
            </w:r>
            <w:r w:rsidR="004349A6">
              <w:rPr>
                <w:noProof/>
                <w:webHidden/>
              </w:rPr>
              <w:t>3</w:t>
            </w:r>
            <w:r w:rsidR="004349A6">
              <w:rPr>
                <w:noProof/>
                <w:webHidden/>
              </w:rPr>
              <w:fldChar w:fldCharType="end"/>
            </w:r>
          </w:hyperlink>
        </w:p>
        <w:p w14:paraId="0CB38C5F" w14:textId="27500433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3" w:history="1">
            <w:r w:rsidRPr="0038775B">
              <w:rPr>
                <w:rStyle w:val="Hyperlink"/>
                <w:noProof/>
                <w:lang w:val="ru-RU"/>
              </w:rPr>
              <w:t xml:space="preserve">Описание конфигурации </w:t>
            </w:r>
            <w:r w:rsidRPr="0038775B">
              <w:rPr>
                <w:rStyle w:val="Hyperlink"/>
                <w:noProof/>
              </w:rPr>
              <w:t>JMeter</w:t>
            </w:r>
            <w:r w:rsidRPr="0038775B">
              <w:rPr>
                <w:rStyle w:val="Hyperlink"/>
                <w:noProof/>
                <w:lang w:val="ru-RU"/>
              </w:rPr>
              <w:t xml:space="preserve"> для нагрузочного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DA86" w14:textId="43008360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4" w:history="1">
            <w:r w:rsidRPr="0038775B">
              <w:rPr>
                <w:rStyle w:val="Hyperlink"/>
                <w:noProof/>
                <w:lang w:val="ru-RU"/>
              </w:rPr>
              <w:t>Конфигурация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217D" w14:textId="4FC7AD07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5" w:history="1">
            <w:r w:rsidRPr="0038775B">
              <w:rPr>
                <w:rStyle w:val="Hyperlink"/>
                <w:noProof/>
                <w:lang w:val="ru-RU"/>
              </w:rPr>
              <w:t>Конфигурация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BE4E" w14:textId="2BA0021D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6" w:history="1">
            <w:r w:rsidRPr="0038775B">
              <w:rPr>
                <w:rStyle w:val="Hyperlink"/>
                <w:noProof/>
                <w:lang w:val="ru-RU"/>
              </w:rPr>
              <w:t>Конфигурация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A6F4" w14:textId="7521E3AE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7" w:history="1">
            <w:r w:rsidRPr="0038775B">
              <w:rPr>
                <w:rStyle w:val="Hyperlink"/>
                <w:noProof/>
                <w:lang w:val="ru-RU"/>
              </w:rPr>
              <w:t>Стресс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B8C8" w14:textId="3D9C843E" w:rsidR="004349A6" w:rsidRDefault="004349A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6899018" w:history="1">
            <w:r w:rsidRPr="0038775B">
              <w:rPr>
                <w:rStyle w:val="Hyperlink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_Toc196899018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F22C2" w14:textId="3F9097D7" w:rsidR="00FA13BA" w:rsidRPr="00FA13BA" w:rsidRDefault="00FA13BA">
          <w:r>
            <w:rPr>
              <w:b/>
              <w:bCs/>
              <w:noProof/>
            </w:rPr>
            <w:fldChar w:fldCharType="end"/>
          </w:r>
        </w:p>
      </w:sdtContent>
    </w:sdt>
    <w:p w14:paraId="51A54ACF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D33DB56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97260E9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13FCAF5A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FDFC7F7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27073862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5B0ABF6C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65E7870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313F313D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6050AEC0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124CE16E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2A70FF18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4BF71628" w14:textId="77777777" w:rsidR="00FA13BA" w:rsidRPr="00FA13BA" w:rsidRDefault="00FA13BA" w:rsidP="000B4BC7">
      <w:pPr>
        <w:jc w:val="center"/>
        <w:rPr>
          <w:bCs/>
          <w:sz w:val="36"/>
        </w:rPr>
      </w:pPr>
    </w:p>
    <w:p w14:paraId="6119DF96" w14:textId="77777777" w:rsidR="007776F5" w:rsidRDefault="007776F5">
      <w:pPr>
        <w:rPr>
          <w:rFonts w:eastAsiaTheme="major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8A35C47" w14:textId="77777777" w:rsidR="00143694" w:rsidRPr="00404184" w:rsidRDefault="00DE3875" w:rsidP="00DE3875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  <w:lang w:val="ru-RU"/>
        </w:rPr>
      </w:pPr>
      <w:bookmarkStart w:id="0" w:name="_Toc196899012"/>
      <w:r w:rsidRPr="00404184">
        <w:rPr>
          <w:rFonts w:ascii="Times New Roman" w:hAnsi="Times New Roman" w:cs="Times New Roman"/>
          <w:b/>
          <w:bCs/>
          <w:color w:val="auto"/>
          <w:sz w:val="36"/>
          <w:szCs w:val="36"/>
          <w:lang w:val="ru-RU"/>
        </w:rPr>
        <w:lastRenderedPageBreak/>
        <w:t>Задание</w:t>
      </w:r>
      <w:bookmarkEnd w:id="0"/>
    </w:p>
    <w:p w14:paraId="638E7C39" w14:textId="1E02A1B5" w:rsidR="00A97C5D" w:rsidRPr="00404184" w:rsidRDefault="00A97C5D" w:rsidP="00A97C5D">
      <w:pPr>
        <w:pStyle w:val="Heading3"/>
        <w:rPr>
          <w:lang w:val="ru-RU"/>
        </w:rPr>
      </w:pPr>
    </w:p>
    <w:p w14:paraId="3A6DF082" w14:textId="77777777" w:rsidR="00C9573F" w:rsidRPr="00C9573F" w:rsidRDefault="00C9573F" w:rsidP="00C9573F">
      <w:pPr>
        <w:pStyle w:val="NormalWeb"/>
        <w:rPr>
          <w:lang w:val="ru-RU"/>
        </w:rPr>
      </w:pPr>
      <w:r w:rsidRPr="00C9573F">
        <w:rPr>
          <w:lang w:val="ru-RU"/>
        </w:rPr>
        <w:t xml:space="preserve">С помощью программного пакета </w:t>
      </w:r>
      <w:hyperlink r:id="rId12" w:tgtFrame="_blank" w:history="1">
        <w:r>
          <w:rPr>
            <w:rStyle w:val="Hyperlink"/>
          </w:rPr>
          <w:t>Apache</w:t>
        </w:r>
        <w:r w:rsidRPr="00C9573F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JMeter</w:t>
        </w:r>
      </w:hyperlink>
      <w:r w:rsidRPr="00C9573F">
        <w:rPr>
          <w:lang w:val="ru-RU"/>
        </w:rPr>
        <w:t xml:space="preserve"> провести нагрузочное и стресс-тестирование веб-приложения в соответствии с вариантом задания.</w:t>
      </w:r>
    </w:p>
    <w:p w14:paraId="26B070FD" w14:textId="77777777" w:rsidR="00C9573F" w:rsidRPr="00C9573F" w:rsidRDefault="00C9573F" w:rsidP="00C9573F">
      <w:pPr>
        <w:pStyle w:val="NormalWeb"/>
        <w:rPr>
          <w:lang w:val="ru-RU"/>
        </w:rPr>
      </w:pPr>
      <w:r w:rsidRPr="00C9573F">
        <w:rPr>
          <w:lang w:val="ru-RU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59EB5181" w14:textId="77777777" w:rsidR="00C9573F" w:rsidRPr="00C9573F" w:rsidRDefault="00C9573F" w:rsidP="00C9573F">
      <w:pPr>
        <w:pStyle w:val="NormalWeb"/>
        <w:rPr>
          <w:lang w:val="ru-RU"/>
        </w:rPr>
      </w:pPr>
      <w:r w:rsidRPr="00C9573F">
        <w:rPr>
          <w:lang w:val="ru-RU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33A2B986" w14:textId="77777777" w:rsidR="00C9573F" w:rsidRPr="00C9573F" w:rsidRDefault="00C9573F" w:rsidP="00C9573F">
      <w:pPr>
        <w:pStyle w:val="portlet-msg-info"/>
        <w:rPr>
          <w:lang w:val="ru-RU"/>
        </w:rPr>
      </w:pPr>
      <w:r w:rsidRPr="00C9573F">
        <w:rPr>
          <w:lang w:val="ru-RU"/>
        </w:rPr>
        <w:t>Приложение для тестирования доступно только во внутренней сети кафедры.</w:t>
      </w:r>
    </w:p>
    <w:p w14:paraId="04B42698" w14:textId="77777777" w:rsidR="00C9573F" w:rsidRPr="00C9573F" w:rsidRDefault="00C9573F" w:rsidP="00C9573F">
      <w:pPr>
        <w:pStyle w:val="portlet-msg-info"/>
        <w:rPr>
          <w:lang w:val="ru-RU"/>
        </w:rPr>
      </w:pPr>
      <w:r w:rsidRPr="00C9573F">
        <w:rPr>
          <w:lang w:val="ru-RU"/>
        </w:rPr>
        <w:t xml:space="preserve">Если запрос содержит некорректные параметры, сервер возвращает </w:t>
      </w:r>
      <w:r>
        <w:t>HTTP</w:t>
      </w:r>
      <w:r w:rsidRPr="00C9573F">
        <w:rPr>
          <w:lang w:val="ru-RU"/>
        </w:rPr>
        <w:t xml:space="preserve"> 403.</w:t>
      </w:r>
    </w:p>
    <w:p w14:paraId="0E3951B0" w14:textId="77777777" w:rsidR="00C9573F" w:rsidRPr="00C9573F" w:rsidRDefault="00C9573F" w:rsidP="00C9573F">
      <w:pPr>
        <w:pStyle w:val="portlet-msg-info"/>
        <w:rPr>
          <w:lang w:val="ru-RU"/>
        </w:rPr>
      </w:pPr>
      <w:r w:rsidRPr="00C9573F">
        <w:rPr>
          <w:lang w:val="ru-RU"/>
        </w:rPr>
        <w:t xml:space="preserve">Если приложение не справляется с нагрузкой, сервер возвращает </w:t>
      </w:r>
      <w:r>
        <w:t>HTTP</w:t>
      </w:r>
      <w:r w:rsidRPr="00C9573F">
        <w:rPr>
          <w:lang w:val="ru-RU"/>
        </w:rPr>
        <w:t xml:space="preserve"> 503.</w:t>
      </w:r>
    </w:p>
    <w:p w14:paraId="47FF96D1" w14:textId="77777777" w:rsidR="00C9573F" w:rsidRDefault="00C9573F" w:rsidP="00C9573F">
      <w:proofErr w:type="spellStart"/>
      <w:r>
        <w:rPr>
          <w:b/>
          <w:bCs/>
        </w:rPr>
        <w:t>Параметры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тестируемого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веб-приложения</w:t>
      </w:r>
      <w:proofErr w:type="spellEnd"/>
      <w:r>
        <w:rPr>
          <w:b/>
          <w:bCs/>
        </w:rPr>
        <w:t>:</w:t>
      </w:r>
    </w:p>
    <w:p w14:paraId="3349AD83" w14:textId="77777777" w:rsidR="00C9573F" w:rsidRPr="00C9573F" w:rsidRDefault="00C9573F" w:rsidP="00C9573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>
        <w:t>URL</w:t>
      </w:r>
      <w:r w:rsidRPr="00C9573F">
        <w:rPr>
          <w:lang w:val="ru-RU"/>
        </w:rPr>
        <w:t xml:space="preserve"> первой конфигурации ($ 2400) - </w:t>
      </w:r>
      <w:hyperlink r:id="rId13" w:history="1">
        <w:r>
          <w:rPr>
            <w:rStyle w:val="Hyperlink"/>
          </w:rPr>
          <w:t>http</w:t>
        </w:r>
        <w:r w:rsidRPr="00C9573F">
          <w:rPr>
            <w:rStyle w:val="Hyperlink"/>
            <w:lang w:val="ru-RU"/>
          </w:rPr>
          <w:t>://</w:t>
        </w:r>
        <w:proofErr w:type="spellStart"/>
        <w:r>
          <w:rPr>
            <w:rStyle w:val="Hyperlink"/>
          </w:rPr>
          <w:t>stload</w:t>
        </w:r>
        <w:proofErr w:type="spellEnd"/>
        <w:r w:rsidRPr="00C9573F">
          <w:rPr>
            <w:rStyle w:val="Hyperlink"/>
            <w:lang w:val="ru-RU"/>
          </w:rPr>
          <w:t>.</w:t>
        </w:r>
        <w:r>
          <w:rPr>
            <w:rStyle w:val="Hyperlink"/>
          </w:rPr>
          <w:t>se</w:t>
        </w:r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ifmo</w:t>
        </w:r>
        <w:proofErr w:type="spellEnd"/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ru</w:t>
        </w:r>
        <w:proofErr w:type="spellEnd"/>
        <w:r w:rsidRPr="00C9573F">
          <w:rPr>
            <w:rStyle w:val="Hyperlink"/>
            <w:lang w:val="ru-RU"/>
          </w:rPr>
          <w:t>:8080?</w:t>
        </w:r>
        <w:r>
          <w:rPr>
            <w:rStyle w:val="Hyperlink"/>
          </w:rPr>
          <w:t>token</w:t>
        </w:r>
        <w:r w:rsidRPr="00C9573F">
          <w:rPr>
            <w:rStyle w:val="Hyperlink"/>
            <w:lang w:val="ru-RU"/>
          </w:rPr>
          <w:t>=496162461&amp;</w:t>
        </w:r>
        <w:r>
          <w:rPr>
            <w:rStyle w:val="Hyperlink"/>
          </w:rPr>
          <w:t>user</w:t>
        </w:r>
        <w:r w:rsidRPr="00C9573F">
          <w:rPr>
            <w:rStyle w:val="Hyperlink"/>
            <w:lang w:val="ru-RU"/>
          </w:rPr>
          <w:t>=-2104189909&amp;</w:t>
        </w:r>
        <w:r>
          <w:rPr>
            <w:rStyle w:val="Hyperlink"/>
          </w:rPr>
          <w:t>config</w:t>
        </w:r>
        <w:r w:rsidRPr="00C9573F">
          <w:rPr>
            <w:rStyle w:val="Hyperlink"/>
            <w:lang w:val="ru-RU"/>
          </w:rPr>
          <w:t>=1</w:t>
        </w:r>
      </w:hyperlink>
      <w:r w:rsidRPr="00C9573F">
        <w:rPr>
          <w:lang w:val="ru-RU"/>
        </w:rPr>
        <w:t>;</w:t>
      </w:r>
    </w:p>
    <w:p w14:paraId="2C924F69" w14:textId="77777777" w:rsidR="00C9573F" w:rsidRPr="00C9573F" w:rsidRDefault="00C9573F" w:rsidP="00C9573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>
        <w:t>URL</w:t>
      </w:r>
      <w:r w:rsidRPr="00C9573F">
        <w:rPr>
          <w:lang w:val="ru-RU"/>
        </w:rPr>
        <w:t xml:space="preserve"> второй конфигурации ($ 4700) - </w:t>
      </w:r>
      <w:hyperlink r:id="rId14" w:history="1">
        <w:r>
          <w:rPr>
            <w:rStyle w:val="Hyperlink"/>
          </w:rPr>
          <w:t>http</w:t>
        </w:r>
        <w:r w:rsidRPr="00C9573F">
          <w:rPr>
            <w:rStyle w:val="Hyperlink"/>
            <w:lang w:val="ru-RU"/>
          </w:rPr>
          <w:t>://</w:t>
        </w:r>
        <w:proofErr w:type="spellStart"/>
        <w:r>
          <w:rPr>
            <w:rStyle w:val="Hyperlink"/>
          </w:rPr>
          <w:t>stload</w:t>
        </w:r>
        <w:proofErr w:type="spellEnd"/>
        <w:r w:rsidRPr="00C9573F">
          <w:rPr>
            <w:rStyle w:val="Hyperlink"/>
            <w:lang w:val="ru-RU"/>
          </w:rPr>
          <w:t>.</w:t>
        </w:r>
        <w:r>
          <w:rPr>
            <w:rStyle w:val="Hyperlink"/>
          </w:rPr>
          <w:t>se</w:t>
        </w:r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ifmo</w:t>
        </w:r>
        <w:proofErr w:type="spellEnd"/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ru</w:t>
        </w:r>
        <w:proofErr w:type="spellEnd"/>
        <w:r w:rsidRPr="00C9573F">
          <w:rPr>
            <w:rStyle w:val="Hyperlink"/>
            <w:lang w:val="ru-RU"/>
          </w:rPr>
          <w:t>:8080?</w:t>
        </w:r>
        <w:r>
          <w:rPr>
            <w:rStyle w:val="Hyperlink"/>
          </w:rPr>
          <w:t>token</w:t>
        </w:r>
        <w:r w:rsidRPr="00C9573F">
          <w:rPr>
            <w:rStyle w:val="Hyperlink"/>
            <w:lang w:val="ru-RU"/>
          </w:rPr>
          <w:t>=496162461&amp;</w:t>
        </w:r>
        <w:r>
          <w:rPr>
            <w:rStyle w:val="Hyperlink"/>
          </w:rPr>
          <w:t>user</w:t>
        </w:r>
        <w:r w:rsidRPr="00C9573F">
          <w:rPr>
            <w:rStyle w:val="Hyperlink"/>
            <w:lang w:val="ru-RU"/>
          </w:rPr>
          <w:t>=-2104189909&amp;</w:t>
        </w:r>
        <w:r>
          <w:rPr>
            <w:rStyle w:val="Hyperlink"/>
          </w:rPr>
          <w:t>config</w:t>
        </w:r>
        <w:r w:rsidRPr="00C9573F">
          <w:rPr>
            <w:rStyle w:val="Hyperlink"/>
            <w:lang w:val="ru-RU"/>
          </w:rPr>
          <w:t>=2</w:t>
        </w:r>
      </w:hyperlink>
      <w:r w:rsidRPr="00C9573F">
        <w:rPr>
          <w:lang w:val="ru-RU"/>
        </w:rPr>
        <w:t>;</w:t>
      </w:r>
    </w:p>
    <w:p w14:paraId="03FD3A4D" w14:textId="77777777" w:rsidR="00C9573F" w:rsidRPr="00C9573F" w:rsidRDefault="00C9573F" w:rsidP="00C9573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>
        <w:t>URL</w:t>
      </w:r>
      <w:r w:rsidRPr="00C9573F">
        <w:rPr>
          <w:lang w:val="ru-RU"/>
        </w:rPr>
        <w:t xml:space="preserve"> третьей конфигурации ($ 9300) - </w:t>
      </w:r>
      <w:hyperlink r:id="rId15" w:history="1">
        <w:r>
          <w:rPr>
            <w:rStyle w:val="Hyperlink"/>
          </w:rPr>
          <w:t>http</w:t>
        </w:r>
        <w:r w:rsidRPr="00C9573F">
          <w:rPr>
            <w:rStyle w:val="Hyperlink"/>
            <w:lang w:val="ru-RU"/>
          </w:rPr>
          <w:t>://</w:t>
        </w:r>
        <w:proofErr w:type="spellStart"/>
        <w:r>
          <w:rPr>
            <w:rStyle w:val="Hyperlink"/>
          </w:rPr>
          <w:t>stload</w:t>
        </w:r>
        <w:proofErr w:type="spellEnd"/>
        <w:r w:rsidRPr="00C9573F">
          <w:rPr>
            <w:rStyle w:val="Hyperlink"/>
            <w:lang w:val="ru-RU"/>
          </w:rPr>
          <w:t>.</w:t>
        </w:r>
        <w:r>
          <w:rPr>
            <w:rStyle w:val="Hyperlink"/>
          </w:rPr>
          <w:t>se</w:t>
        </w:r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ifmo</w:t>
        </w:r>
        <w:proofErr w:type="spellEnd"/>
        <w:r w:rsidRPr="00C9573F">
          <w:rPr>
            <w:rStyle w:val="Hyperlink"/>
            <w:lang w:val="ru-RU"/>
          </w:rPr>
          <w:t>.</w:t>
        </w:r>
        <w:proofErr w:type="spellStart"/>
        <w:r>
          <w:rPr>
            <w:rStyle w:val="Hyperlink"/>
          </w:rPr>
          <w:t>ru</w:t>
        </w:r>
        <w:proofErr w:type="spellEnd"/>
        <w:r w:rsidRPr="00C9573F">
          <w:rPr>
            <w:rStyle w:val="Hyperlink"/>
            <w:lang w:val="ru-RU"/>
          </w:rPr>
          <w:t>:8080?</w:t>
        </w:r>
        <w:r>
          <w:rPr>
            <w:rStyle w:val="Hyperlink"/>
          </w:rPr>
          <w:t>token</w:t>
        </w:r>
        <w:r w:rsidRPr="00C9573F">
          <w:rPr>
            <w:rStyle w:val="Hyperlink"/>
            <w:lang w:val="ru-RU"/>
          </w:rPr>
          <w:t>=496162461&amp;</w:t>
        </w:r>
        <w:r>
          <w:rPr>
            <w:rStyle w:val="Hyperlink"/>
          </w:rPr>
          <w:t>user</w:t>
        </w:r>
        <w:r w:rsidRPr="00C9573F">
          <w:rPr>
            <w:rStyle w:val="Hyperlink"/>
            <w:lang w:val="ru-RU"/>
          </w:rPr>
          <w:t>=-2104189909&amp;</w:t>
        </w:r>
        <w:r>
          <w:rPr>
            <w:rStyle w:val="Hyperlink"/>
          </w:rPr>
          <w:t>config</w:t>
        </w:r>
        <w:r w:rsidRPr="00C9573F">
          <w:rPr>
            <w:rStyle w:val="Hyperlink"/>
            <w:lang w:val="ru-RU"/>
          </w:rPr>
          <w:t>=3</w:t>
        </w:r>
      </w:hyperlink>
      <w:r w:rsidRPr="00C9573F">
        <w:rPr>
          <w:lang w:val="ru-RU"/>
        </w:rPr>
        <w:t>;</w:t>
      </w:r>
    </w:p>
    <w:p w14:paraId="24B25692" w14:textId="77777777" w:rsidR="00C9573F" w:rsidRDefault="00C9573F" w:rsidP="00C9573F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параллельных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- </w:t>
      </w:r>
      <w:proofErr w:type="gramStart"/>
      <w:r>
        <w:t>10;</w:t>
      </w:r>
      <w:proofErr w:type="gramEnd"/>
    </w:p>
    <w:p w14:paraId="68AFD429" w14:textId="77777777" w:rsidR="00C9573F" w:rsidRPr="00C9573F" w:rsidRDefault="00C9573F" w:rsidP="00C9573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 xml:space="preserve">Средняя нагрузка, формируемая одним пользователем - 40 </w:t>
      </w:r>
      <w:proofErr w:type="spellStart"/>
      <w:r w:rsidRPr="00C9573F">
        <w:rPr>
          <w:lang w:val="ru-RU"/>
        </w:rPr>
        <w:t>запр</w:t>
      </w:r>
      <w:proofErr w:type="spellEnd"/>
      <w:r w:rsidRPr="00C9573F">
        <w:rPr>
          <w:lang w:val="ru-RU"/>
        </w:rPr>
        <w:t>. в мин.;</w:t>
      </w:r>
    </w:p>
    <w:p w14:paraId="3C6B20C8" w14:textId="77777777" w:rsidR="00C9573F" w:rsidRPr="00C9573F" w:rsidRDefault="00C9573F" w:rsidP="00C9573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Максимально допустимое время обработки запроса - 810 мс.</w:t>
      </w:r>
    </w:p>
    <w:p w14:paraId="74D5641B" w14:textId="77777777" w:rsidR="00C9573F" w:rsidRPr="00C9573F" w:rsidRDefault="00C9573F" w:rsidP="00C9573F">
      <w:pPr>
        <w:pStyle w:val="NormalWeb"/>
        <w:rPr>
          <w:lang w:val="ru-RU"/>
        </w:rPr>
      </w:pPr>
      <w:r w:rsidRPr="00C9573F">
        <w:rPr>
          <w:rStyle w:val="Strong"/>
          <w:lang w:val="ru-RU"/>
        </w:rPr>
        <w:t>Отчёт по работе должен содержать:</w:t>
      </w:r>
    </w:p>
    <w:p w14:paraId="396E5CA4" w14:textId="77777777" w:rsidR="00C9573F" w:rsidRDefault="00C9573F" w:rsidP="00C9573F">
      <w:pPr>
        <w:numPr>
          <w:ilvl w:val="0"/>
          <w:numId w:val="73"/>
        </w:numPr>
        <w:spacing w:before="100" w:beforeAutospacing="1" w:after="100" w:afterAutospacing="1"/>
      </w:pPr>
      <w:proofErr w:type="spellStart"/>
      <w:r>
        <w:t>Текст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.</w:t>
      </w:r>
    </w:p>
    <w:p w14:paraId="59E4CA95" w14:textId="77777777" w:rsidR="00C9573F" w:rsidRPr="00C9573F" w:rsidRDefault="00C9573F" w:rsidP="00C9573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 xml:space="preserve">Описание конфигурации </w:t>
      </w:r>
      <w:r>
        <w:t>JMeter</w:t>
      </w:r>
      <w:r w:rsidRPr="00C9573F">
        <w:rPr>
          <w:lang w:val="ru-RU"/>
        </w:rPr>
        <w:t xml:space="preserve"> для нагрузочного тестирования.</w:t>
      </w:r>
    </w:p>
    <w:p w14:paraId="393C8926" w14:textId="77777777" w:rsidR="00C9573F" w:rsidRPr="00C9573F" w:rsidRDefault="00C9573F" w:rsidP="00C9573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Графики пропускной способности приложения, полученные в ходе нагрузочного тестирования.</w:t>
      </w:r>
    </w:p>
    <w:p w14:paraId="62665A88" w14:textId="77777777" w:rsidR="00C9573F" w:rsidRPr="00C9573F" w:rsidRDefault="00C9573F" w:rsidP="00C9573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Выводы по выбранной конфигурации аппаратного обеспечения.</w:t>
      </w:r>
    </w:p>
    <w:p w14:paraId="0BAC0A8C" w14:textId="77777777" w:rsidR="00C9573F" w:rsidRPr="00C9573F" w:rsidRDefault="00C9573F" w:rsidP="00C9573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 xml:space="preserve">Описание конфигурации </w:t>
      </w:r>
      <w:r>
        <w:t>JMeter</w:t>
      </w:r>
      <w:r w:rsidRPr="00C9573F">
        <w:rPr>
          <w:lang w:val="ru-RU"/>
        </w:rPr>
        <w:t xml:space="preserve"> для стресс-тестирования.</w:t>
      </w:r>
    </w:p>
    <w:p w14:paraId="621D48FE" w14:textId="77777777" w:rsidR="00C9573F" w:rsidRPr="00C9573F" w:rsidRDefault="00C9573F" w:rsidP="00C9573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График изменения времени отклика от нагрузки для выбранной конфигурации, полученный в ходе стресс-тестирования системы.</w:t>
      </w:r>
    </w:p>
    <w:p w14:paraId="18861197" w14:textId="77777777" w:rsidR="00C9573F" w:rsidRDefault="00C9573F" w:rsidP="00C9573F">
      <w:pPr>
        <w:numPr>
          <w:ilvl w:val="0"/>
          <w:numId w:val="73"/>
        </w:numPr>
        <w:spacing w:before="100" w:beforeAutospacing="1" w:after="100" w:afterAutospacing="1"/>
      </w:pPr>
      <w:proofErr w:type="spellStart"/>
      <w:r>
        <w:t>Выводы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>.</w:t>
      </w:r>
    </w:p>
    <w:p w14:paraId="6A5D951C" w14:textId="77777777" w:rsidR="00C9573F" w:rsidRPr="00C9573F" w:rsidRDefault="00C9573F" w:rsidP="00C9573F">
      <w:pPr>
        <w:pStyle w:val="NormalWeb"/>
        <w:rPr>
          <w:lang w:val="ru-RU"/>
        </w:rPr>
      </w:pPr>
      <w:r w:rsidRPr="00C9573F">
        <w:rPr>
          <w:rStyle w:val="Strong"/>
          <w:lang w:val="ru-RU"/>
        </w:rPr>
        <w:t>Вопросы к защите лабораторной работы:</w:t>
      </w:r>
    </w:p>
    <w:p w14:paraId="232E4969" w14:textId="77777777" w:rsidR="00C9573F" w:rsidRDefault="00C9573F" w:rsidP="00C9573F">
      <w:pPr>
        <w:numPr>
          <w:ilvl w:val="0"/>
          <w:numId w:val="74"/>
        </w:numPr>
        <w:spacing w:before="100" w:beforeAutospacing="1" w:after="100" w:afterAutospacing="1"/>
      </w:pP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proofErr w:type="gramStart"/>
      <w:r>
        <w:t>целиком</w:t>
      </w:r>
      <w:proofErr w:type="spellEnd"/>
      <w:r>
        <w:t xml:space="preserve">  -</w:t>
      </w:r>
      <w:proofErr w:type="gramEnd"/>
      <w:r>
        <w:t xml:space="preserve"> </w:t>
      </w:r>
      <w:proofErr w:type="spellStart"/>
      <w:r>
        <w:t>системное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</w:p>
    <w:p w14:paraId="41C30CBF" w14:textId="77777777" w:rsidR="00C9573F" w:rsidRDefault="00C9573F" w:rsidP="00C9573F">
      <w:pPr>
        <w:numPr>
          <w:ilvl w:val="0"/>
          <w:numId w:val="74"/>
        </w:numPr>
        <w:spacing w:before="100" w:beforeAutospacing="1" w:after="100" w:afterAutospacing="1"/>
      </w:pP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возможностей</w:t>
      </w:r>
      <w:proofErr w:type="spellEnd"/>
      <w:r>
        <w:t xml:space="preserve">, </w:t>
      </w:r>
      <w:proofErr w:type="spellStart"/>
      <w:r>
        <w:t>стабильности</w:t>
      </w:r>
      <w:proofErr w:type="spellEnd"/>
      <w:r>
        <w:t xml:space="preserve">, </w:t>
      </w:r>
      <w:proofErr w:type="spellStart"/>
      <w:r>
        <w:t>отказоустойчивости</w:t>
      </w:r>
      <w:proofErr w:type="spellEnd"/>
      <w:r>
        <w:t xml:space="preserve">, </w:t>
      </w:r>
      <w:proofErr w:type="spellStart"/>
      <w:r>
        <w:t>совместимости</w:t>
      </w:r>
      <w:proofErr w:type="spellEnd"/>
    </w:p>
    <w:p w14:paraId="72CCDFCA" w14:textId="77777777" w:rsidR="00C9573F" w:rsidRDefault="00C9573F" w:rsidP="00C9573F">
      <w:pPr>
        <w:numPr>
          <w:ilvl w:val="0"/>
          <w:numId w:val="74"/>
        </w:numPr>
        <w:spacing w:before="100" w:beforeAutospacing="1" w:after="100" w:afterAutospacing="1"/>
      </w:pP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  <w:r>
        <w:t xml:space="preserve"> - CARAT</w:t>
      </w:r>
    </w:p>
    <w:p w14:paraId="38B23182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Альфа и Бета тестирование. Приемочное тестирование</w:t>
      </w:r>
    </w:p>
    <w:p w14:paraId="27221C13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Нагрузочное тестирование - виды, цели и решаемые задачи.</w:t>
      </w:r>
    </w:p>
    <w:p w14:paraId="629BC231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lastRenderedPageBreak/>
        <w:t>Принципы реализации нагрузочного тестирования ПО.</w:t>
      </w:r>
    </w:p>
    <w:p w14:paraId="0C75C1F9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Инструменты для реализации нагрузочного тестирования.</w:t>
      </w:r>
    </w:p>
    <w:p w14:paraId="1C9F1DB7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>
        <w:t>Apache</w:t>
      </w:r>
      <w:r w:rsidRPr="00C9573F">
        <w:rPr>
          <w:lang w:val="ru-RU"/>
        </w:rPr>
        <w:t xml:space="preserve"> </w:t>
      </w:r>
      <w:r>
        <w:t>JMeter</w:t>
      </w:r>
      <w:r w:rsidRPr="00C9573F">
        <w:rPr>
          <w:lang w:val="ru-RU"/>
        </w:rPr>
        <w:t xml:space="preserve"> - архитектура, поддерживаемые протоколы, особенности конфигурации.</w:t>
      </w:r>
    </w:p>
    <w:p w14:paraId="1F43A80F" w14:textId="77777777" w:rsidR="00C9573F" w:rsidRPr="00C9573F" w:rsidRDefault="00C9573F" w:rsidP="00C9573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C9573F">
        <w:rPr>
          <w:lang w:val="ru-RU"/>
        </w:rPr>
        <w:t>Стресс-тестирование - основные понятия, виды стресс-сценариев.</w:t>
      </w:r>
    </w:p>
    <w:p w14:paraId="0193123B" w14:textId="77777777" w:rsidR="00C9573F" w:rsidRDefault="00C9573F" w:rsidP="00C9573F">
      <w:pPr>
        <w:numPr>
          <w:ilvl w:val="0"/>
          <w:numId w:val="74"/>
        </w:numPr>
        <w:spacing w:before="100" w:beforeAutospacing="1" w:after="100" w:afterAutospacing="1"/>
      </w:pPr>
      <w:r w:rsidRPr="00C9573F">
        <w:rPr>
          <w:lang w:val="ru-RU"/>
        </w:rPr>
        <w:t xml:space="preserve">Стресс-тестирование ПО. Виды стресс-тестов ПО. </w:t>
      </w:r>
      <w:proofErr w:type="spellStart"/>
      <w:r>
        <w:t>Тестирование</w:t>
      </w:r>
      <w:proofErr w:type="spellEnd"/>
      <w:r>
        <w:t xml:space="preserve"> ёмкости.</w:t>
      </w:r>
    </w:p>
    <w:p w14:paraId="3E246797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0B23939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03925AC1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6D803CC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1FFB74DC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12F5C1E3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F0F2D55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07125798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9A5F7E9" w14:textId="77777777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22C14818" w14:textId="77777777" w:rsidR="00C9573F" w:rsidRDefault="00C9573F" w:rsidP="00C9573F"/>
    <w:p w14:paraId="13F43D01" w14:textId="77777777" w:rsidR="00C9573F" w:rsidRDefault="00C9573F" w:rsidP="00C9573F"/>
    <w:p w14:paraId="5864668C" w14:textId="77777777" w:rsidR="00C9573F" w:rsidRDefault="00C9573F" w:rsidP="00C9573F"/>
    <w:p w14:paraId="20220FA0" w14:textId="77777777" w:rsidR="00C9573F" w:rsidRDefault="00C9573F" w:rsidP="00C9573F">
      <w:pPr>
        <w:rPr>
          <w:lang w:val="ru-RU"/>
        </w:rPr>
      </w:pPr>
    </w:p>
    <w:p w14:paraId="16AFBDFE" w14:textId="77777777" w:rsidR="00A5622E" w:rsidRDefault="00A5622E" w:rsidP="00C9573F">
      <w:pPr>
        <w:rPr>
          <w:lang w:val="ru-RU"/>
        </w:rPr>
      </w:pPr>
    </w:p>
    <w:p w14:paraId="163EFCDE" w14:textId="77777777" w:rsidR="00A5622E" w:rsidRDefault="00A5622E" w:rsidP="00C9573F">
      <w:pPr>
        <w:rPr>
          <w:lang w:val="ru-RU"/>
        </w:rPr>
      </w:pPr>
    </w:p>
    <w:p w14:paraId="481D5C6B" w14:textId="77777777" w:rsidR="00A5622E" w:rsidRDefault="00A5622E" w:rsidP="00C9573F">
      <w:pPr>
        <w:rPr>
          <w:lang w:val="ru-RU"/>
        </w:rPr>
      </w:pPr>
    </w:p>
    <w:p w14:paraId="2F78DECA" w14:textId="77777777" w:rsidR="00A5622E" w:rsidRDefault="00A5622E" w:rsidP="00C9573F">
      <w:pPr>
        <w:rPr>
          <w:lang w:val="ru-RU"/>
        </w:rPr>
      </w:pPr>
    </w:p>
    <w:p w14:paraId="016E4CAE" w14:textId="77777777" w:rsidR="00A5622E" w:rsidRDefault="00A5622E" w:rsidP="00C9573F">
      <w:pPr>
        <w:rPr>
          <w:lang w:val="ru-RU"/>
        </w:rPr>
      </w:pPr>
    </w:p>
    <w:p w14:paraId="7B3FCCA4" w14:textId="77777777" w:rsidR="00A5622E" w:rsidRDefault="00A5622E" w:rsidP="00C9573F">
      <w:pPr>
        <w:rPr>
          <w:lang w:val="ru-RU"/>
        </w:rPr>
      </w:pPr>
    </w:p>
    <w:p w14:paraId="1F30D394" w14:textId="77777777" w:rsidR="00A5622E" w:rsidRDefault="00A5622E" w:rsidP="00C9573F">
      <w:pPr>
        <w:rPr>
          <w:lang w:val="ru-RU"/>
        </w:rPr>
      </w:pPr>
    </w:p>
    <w:p w14:paraId="1A4D23CF" w14:textId="77777777" w:rsidR="00A5622E" w:rsidRDefault="00A5622E" w:rsidP="00C9573F">
      <w:pPr>
        <w:rPr>
          <w:lang w:val="ru-RU"/>
        </w:rPr>
      </w:pPr>
    </w:p>
    <w:p w14:paraId="3194456C" w14:textId="77777777" w:rsidR="00A5622E" w:rsidRDefault="00A5622E" w:rsidP="00C9573F">
      <w:pPr>
        <w:rPr>
          <w:lang w:val="ru-RU"/>
        </w:rPr>
      </w:pPr>
    </w:p>
    <w:p w14:paraId="1F9B6720" w14:textId="77777777" w:rsidR="00A5622E" w:rsidRDefault="00A5622E" w:rsidP="00C9573F">
      <w:pPr>
        <w:rPr>
          <w:lang w:val="ru-RU"/>
        </w:rPr>
      </w:pPr>
    </w:p>
    <w:p w14:paraId="703A8342" w14:textId="77777777" w:rsidR="00A5622E" w:rsidRDefault="00A5622E" w:rsidP="00C9573F">
      <w:pPr>
        <w:rPr>
          <w:lang w:val="ru-RU"/>
        </w:rPr>
      </w:pPr>
    </w:p>
    <w:p w14:paraId="64F01060" w14:textId="77777777" w:rsidR="00A5622E" w:rsidRPr="00A5622E" w:rsidRDefault="00A5622E" w:rsidP="00C9573F">
      <w:pPr>
        <w:rPr>
          <w:lang w:val="ru-RU"/>
        </w:rPr>
      </w:pPr>
    </w:p>
    <w:p w14:paraId="7F0E8AE6" w14:textId="77777777" w:rsidR="00C9573F" w:rsidRDefault="00C9573F" w:rsidP="00C9573F"/>
    <w:p w14:paraId="7CA06ABC" w14:textId="77777777" w:rsidR="00C9573F" w:rsidRDefault="00C9573F" w:rsidP="00C9573F"/>
    <w:p w14:paraId="74A12CEF" w14:textId="77777777" w:rsidR="00C9573F" w:rsidRDefault="00C9573F" w:rsidP="00C9573F"/>
    <w:p w14:paraId="1B989C98" w14:textId="77777777" w:rsidR="00C9573F" w:rsidRDefault="00C9573F" w:rsidP="00C9573F"/>
    <w:p w14:paraId="209EE5BB" w14:textId="77777777" w:rsidR="00A5622E" w:rsidRDefault="00A5622E" w:rsidP="007D5DD8">
      <w:pPr>
        <w:pStyle w:val="Heading1"/>
        <w:rPr>
          <w:lang w:val="ru-RU"/>
        </w:rPr>
      </w:pPr>
    </w:p>
    <w:p w14:paraId="44D50608" w14:textId="77777777" w:rsidR="00A5622E" w:rsidRDefault="00A5622E" w:rsidP="00A5622E">
      <w:pPr>
        <w:rPr>
          <w:lang w:val="ru-RU"/>
        </w:rPr>
      </w:pPr>
    </w:p>
    <w:p w14:paraId="19114379" w14:textId="77777777" w:rsidR="00A5622E" w:rsidRDefault="00A5622E" w:rsidP="007D5DD8">
      <w:pPr>
        <w:pStyle w:val="Heading1"/>
        <w:rPr>
          <w:lang w:val="ru-RU"/>
        </w:rPr>
      </w:pPr>
    </w:p>
    <w:p w14:paraId="22C6318E" w14:textId="71605E5E" w:rsidR="00C9573F" w:rsidRDefault="00A5622E" w:rsidP="007D5DD8">
      <w:pPr>
        <w:pStyle w:val="Heading1"/>
        <w:rPr>
          <w:lang w:val="ru-RU"/>
        </w:rPr>
      </w:pPr>
      <w:bookmarkStart w:id="1" w:name="_Toc196899013"/>
      <w:r w:rsidRPr="00A5622E">
        <w:rPr>
          <w:lang w:val="ru-RU"/>
        </w:rPr>
        <w:t xml:space="preserve">Описание конфигурации </w:t>
      </w:r>
      <w:r>
        <w:t>JMeter</w:t>
      </w:r>
      <w:r w:rsidRPr="00A5622E">
        <w:rPr>
          <w:lang w:val="ru-RU"/>
        </w:rPr>
        <w:t xml:space="preserve"> для нагрузочного тестирования.</w:t>
      </w:r>
      <w:bookmarkEnd w:id="1"/>
    </w:p>
    <w:p w14:paraId="54B26B96" w14:textId="77777777" w:rsidR="00A5622E" w:rsidRPr="004349A6" w:rsidRDefault="00A5622E" w:rsidP="00A5622E">
      <w:pPr>
        <w:rPr>
          <w:lang w:val="ru-RU"/>
        </w:rPr>
      </w:pPr>
    </w:p>
    <w:p w14:paraId="6D8C51A5" w14:textId="4BA75531" w:rsidR="00A5622E" w:rsidRPr="00696E27" w:rsidRDefault="00A5622E" w:rsidP="00A5622E">
      <w:pPr>
        <w:rPr>
          <w:sz w:val="28"/>
          <w:szCs w:val="28"/>
        </w:rPr>
      </w:pPr>
      <w:r w:rsidRPr="00696E27">
        <w:rPr>
          <w:sz w:val="28"/>
          <w:szCs w:val="28"/>
          <w:lang w:val="ru-RU"/>
        </w:rPr>
        <w:t>Тестируемый запрос выглядит так</w:t>
      </w:r>
      <w:r w:rsidRPr="00696E27">
        <w:rPr>
          <w:sz w:val="28"/>
          <w:szCs w:val="28"/>
        </w:rPr>
        <w:t>:</w:t>
      </w:r>
    </w:p>
    <w:p w14:paraId="27B9347C" w14:textId="77777777" w:rsidR="00A5622E" w:rsidRDefault="00A5622E" w:rsidP="00A5622E"/>
    <w:p w14:paraId="4EF78BD0" w14:textId="14F422B2" w:rsidR="00A5622E" w:rsidRPr="00A5622E" w:rsidRDefault="00A5622E" w:rsidP="00A5622E">
      <w:r w:rsidRPr="00A5622E">
        <w:rPr>
          <w:noProof/>
        </w:rPr>
        <w:drawing>
          <wp:inline distT="0" distB="0" distL="0" distR="0" wp14:anchorId="74E3BA24" wp14:editId="5B448968">
            <wp:extent cx="5939790" cy="2864485"/>
            <wp:effectExtent l="0" t="0" r="3810" b="5715"/>
            <wp:docPr id="1304803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033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B9E" w14:textId="7AD513FE" w:rsidR="00C9573F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  <w:lang w:val="ru-RU"/>
        </w:rPr>
      </w:pPr>
    </w:p>
    <w:p w14:paraId="7C0BCFC2" w14:textId="4B6880EC" w:rsidR="00A5622E" w:rsidRPr="00696E27" w:rsidRDefault="00A5622E" w:rsidP="00A5622E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 xml:space="preserve">Он в себе содержит параметры из варианта, включая параметр </w:t>
      </w:r>
      <w:r w:rsidRPr="00696E27">
        <w:rPr>
          <w:sz w:val="28"/>
          <w:szCs w:val="28"/>
        </w:rPr>
        <w:t>config</w:t>
      </w:r>
      <w:r w:rsidRPr="00696E27">
        <w:rPr>
          <w:sz w:val="28"/>
          <w:szCs w:val="28"/>
          <w:lang w:val="ru-RU"/>
        </w:rPr>
        <w:t>, с помощью которого мы и выбираем конфигурацию</w:t>
      </w:r>
    </w:p>
    <w:p w14:paraId="7E0F40D0" w14:textId="77777777" w:rsidR="00A5622E" w:rsidRPr="00696E27" w:rsidRDefault="00A5622E" w:rsidP="00A5622E">
      <w:pPr>
        <w:rPr>
          <w:sz w:val="28"/>
          <w:szCs w:val="28"/>
          <w:lang w:val="ru-RU"/>
        </w:rPr>
      </w:pPr>
    </w:p>
    <w:p w14:paraId="055B09BF" w14:textId="6A545C77" w:rsidR="00A5622E" w:rsidRPr="00696E27" w:rsidRDefault="00A5622E" w:rsidP="00A5622E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 xml:space="preserve">Для реализации данной ЛР </w:t>
      </w:r>
      <w:proofErr w:type="spellStart"/>
      <w:r w:rsidRPr="00696E27">
        <w:rPr>
          <w:sz w:val="28"/>
          <w:szCs w:val="28"/>
        </w:rPr>
        <w:t>Jmeter</w:t>
      </w:r>
      <w:proofErr w:type="spellEnd"/>
      <w:r w:rsidRPr="00696E27">
        <w:rPr>
          <w:sz w:val="28"/>
          <w:szCs w:val="28"/>
          <w:lang w:val="ru-RU"/>
        </w:rPr>
        <w:t xml:space="preserve"> был настроен следующим образом:</w:t>
      </w:r>
    </w:p>
    <w:p w14:paraId="003D89FE" w14:textId="77777777" w:rsidR="00A5622E" w:rsidRDefault="00A5622E" w:rsidP="00A5622E">
      <w:pPr>
        <w:rPr>
          <w:lang w:val="ru-RU"/>
        </w:rPr>
      </w:pPr>
    </w:p>
    <w:p w14:paraId="58C33049" w14:textId="73676C66" w:rsidR="00A5622E" w:rsidRDefault="00A5622E" w:rsidP="00A5622E">
      <w:r w:rsidRPr="00A5622E">
        <w:rPr>
          <w:noProof/>
          <w:lang w:val="ru-RU"/>
        </w:rPr>
        <w:drawing>
          <wp:inline distT="0" distB="0" distL="0" distR="0" wp14:anchorId="61B68255" wp14:editId="54E99D93">
            <wp:extent cx="4726404" cy="3536302"/>
            <wp:effectExtent l="0" t="0" r="0" b="0"/>
            <wp:docPr id="1348676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63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6178" cy="354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C623" w14:textId="77777777" w:rsidR="00A5622E" w:rsidRDefault="00A5622E" w:rsidP="00A5622E"/>
    <w:p w14:paraId="0244849B" w14:textId="77777777" w:rsidR="00A5622E" w:rsidRDefault="00A5622E" w:rsidP="00A5622E"/>
    <w:p w14:paraId="24275EE5" w14:textId="77777777" w:rsidR="00A5622E" w:rsidRDefault="00A5622E" w:rsidP="00A5622E"/>
    <w:p w14:paraId="102979DC" w14:textId="77777777" w:rsidR="00A5622E" w:rsidRDefault="00A5622E" w:rsidP="00A5622E"/>
    <w:p w14:paraId="573103C7" w14:textId="22E9A0A6" w:rsidR="00A5622E" w:rsidRPr="00696E27" w:rsidRDefault="00A5622E" w:rsidP="00A5622E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>Нагрузка производилась при помощи 10 пользователей на протяжении 300 секунд</w:t>
      </w:r>
    </w:p>
    <w:p w14:paraId="511D86B9" w14:textId="4090A547" w:rsidR="00A5622E" w:rsidRDefault="00A5622E" w:rsidP="00A5622E">
      <w:pPr>
        <w:rPr>
          <w:lang w:val="ru-RU"/>
        </w:rPr>
      </w:pPr>
      <w:r w:rsidRPr="00A5622E">
        <w:rPr>
          <w:noProof/>
          <w:lang w:val="ru-RU"/>
        </w:rPr>
        <w:drawing>
          <wp:inline distT="0" distB="0" distL="0" distR="0" wp14:anchorId="0821736E" wp14:editId="6BF57B5E">
            <wp:extent cx="5939790" cy="2753995"/>
            <wp:effectExtent l="0" t="0" r="3810" b="1905"/>
            <wp:docPr id="104162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52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79C6" w14:textId="77777777" w:rsidR="00A5622E" w:rsidRDefault="00A5622E" w:rsidP="00A5622E">
      <w:pPr>
        <w:rPr>
          <w:lang w:val="ru-RU"/>
        </w:rPr>
      </w:pPr>
    </w:p>
    <w:p w14:paraId="38B557CF" w14:textId="1FF6825C" w:rsidR="001F50CB" w:rsidRPr="00696E27" w:rsidRDefault="001F50CB" w:rsidP="00A5622E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>Также было настроено среднее количество запросов в минуту по варианту</w:t>
      </w:r>
    </w:p>
    <w:p w14:paraId="2415E77C" w14:textId="2452F33E" w:rsidR="001F50CB" w:rsidRDefault="001F50CB" w:rsidP="00A5622E">
      <w:pPr>
        <w:rPr>
          <w:lang w:val="ru-RU"/>
        </w:rPr>
      </w:pPr>
      <w:r w:rsidRPr="001F50CB">
        <w:rPr>
          <w:noProof/>
          <w:lang w:val="ru-RU"/>
        </w:rPr>
        <w:drawing>
          <wp:inline distT="0" distB="0" distL="0" distR="0" wp14:anchorId="1D4A5749" wp14:editId="08EDCACF">
            <wp:extent cx="5939790" cy="1158240"/>
            <wp:effectExtent l="0" t="0" r="3810" b="0"/>
            <wp:docPr id="1763060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00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AA96" w14:textId="77777777" w:rsidR="001F50CB" w:rsidRDefault="001F50CB" w:rsidP="00A5622E">
      <w:pPr>
        <w:rPr>
          <w:lang w:val="ru-RU"/>
        </w:rPr>
      </w:pPr>
    </w:p>
    <w:p w14:paraId="79A558E4" w14:textId="77777777" w:rsidR="001F50CB" w:rsidRDefault="001F50CB" w:rsidP="00A5622E">
      <w:pPr>
        <w:rPr>
          <w:lang w:val="ru-RU"/>
        </w:rPr>
      </w:pPr>
    </w:p>
    <w:p w14:paraId="11E1B23D" w14:textId="77777777" w:rsidR="00F01061" w:rsidRDefault="00F01061" w:rsidP="00A5622E">
      <w:pPr>
        <w:rPr>
          <w:lang w:val="ru-RU"/>
        </w:rPr>
      </w:pPr>
    </w:p>
    <w:p w14:paraId="2BBC37F0" w14:textId="77777777" w:rsidR="00F01061" w:rsidRDefault="00F01061" w:rsidP="00A5622E">
      <w:pPr>
        <w:rPr>
          <w:lang w:val="ru-RU"/>
        </w:rPr>
      </w:pPr>
    </w:p>
    <w:p w14:paraId="0A2A3428" w14:textId="77777777" w:rsidR="00F01061" w:rsidRDefault="00F01061" w:rsidP="00A5622E">
      <w:pPr>
        <w:rPr>
          <w:lang w:val="ru-RU"/>
        </w:rPr>
      </w:pPr>
    </w:p>
    <w:p w14:paraId="277154E6" w14:textId="77777777" w:rsidR="00F01061" w:rsidRDefault="00F01061" w:rsidP="00A5622E">
      <w:pPr>
        <w:rPr>
          <w:lang w:val="ru-RU"/>
        </w:rPr>
      </w:pPr>
    </w:p>
    <w:p w14:paraId="4EECE566" w14:textId="77777777" w:rsidR="00F01061" w:rsidRDefault="00F01061" w:rsidP="00A5622E">
      <w:pPr>
        <w:rPr>
          <w:lang w:val="ru-RU"/>
        </w:rPr>
      </w:pPr>
    </w:p>
    <w:p w14:paraId="5B4A756E" w14:textId="77777777" w:rsidR="00F01061" w:rsidRDefault="00F01061" w:rsidP="00A5622E">
      <w:pPr>
        <w:rPr>
          <w:lang w:val="ru-RU"/>
        </w:rPr>
      </w:pPr>
    </w:p>
    <w:p w14:paraId="405F471C" w14:textId="77777777" w:rsidR="00F01061" w:rsidRDefault="00F01061" w:rsidP="00A5622E">
      <w:pPr>
        <w:rPr>
          <w:lang w:val="ru-RU"/>
        </w:rPr>
      </w:pPr>
    </w:p>
    <w:p w14:paraId="53FE173A" w14:textId="77777777" w:rsidR="00F01061" w:rsidRDefault="00F01061" w:rsidP="00A5622E">
      <w:pPr>
        <w:rPr>
          <w:lang w:val="ru-RU"/>
        </w:rPr>
      </w:pPr>
    </w:p>
    <w:p w14:paraId="5664740A" w14:textId="77777777" w:rsidR="00F01061" w:rsidRDefault="00F01061" w:rsidP="00A5622E">
      <w:pPr>
        <w:rPr>
          <w:lang w:val="ru-RU"/>
        </w:rPr>
      </w:pPr>
    </w:p>
    <w:p w14:paraId="1E5B769C" w14:textId="77777777" w:rsidR="00F01061" w:rsidRDefault="00F01061" w:rsidP="00A5622E">
      <w:pPr>
        <w:rPr>
          <w:lang w:val="ru-RU"/>
        </w:rPr>
      </w:pPr>
    </w:p>
    <w:p w14:paraId="3A695294" w14:textId="77777777" w:rsidR="00F01061" w:rsidRDefault="00F01061" w:rsidP="00A5622E">
      <w:pPr>
        <w:rPr>
          <w:lang w:val="ru-RU"/>
        </w:rPr>
      </w:pPr>
    </w:p>
    <w:p w14:paraId="7417D084" w14:textId="77777777" w:rsidR="00F01061" w:rsidRDefault="00F01061" w:rsidP="00A5622E">
      <w:pPr>
        <w:rPr>
          <w:lang w:val="ru-RU"/>
        </w:rPr>
      </w:pPr>
    </w:p>
    <w:p w14:paraId="3C4766CD" w14:textId="77777777" w:rsidR="00F01061" w:rsidRDefault="00F01061" w:rsidP="00A5622E">
      <w:pPr>
        <w:rPr>
          <w:lang w:val="ru-RU"/>
        </w:rPr>
      </w:pPr>
    </w:p>
    <w:p w14:paraId="1335AE6C" w14:textId="77777777" w:rsidR="00F01061" w:rsidRDefault="00F01061" w:rsidP="00A5622E">
      <w:pPr>
        <w:rPr>
          <w:lang w:val="ru-RU"/>
        </w:rPr>
      </w:pPr>
    </w:p>
    <w:p w14:paraId="48911B7C" w14:textId="77777777" w:rsidR="00F01061" w:rsidRDefault="00F01061" w:rsidP="00A5622E">
      <w:pPr>
        <w:rPr>
          <w:lang w:val="ru-RU"/>
        </w:rPr>
      </w:pPr>
    </w:p>
    <w:p w14:paraId="608016FD" w14:textId="77777777" w:rsidR="00F01061" w:rsidRDefault="00F01061" w:rsidP="00A5622E">
      <w:pPr>
        <w:rPr>
          <w:lang w:val="ru-RU"/>
        </w:rPr>
      </w:pPr>
    </w:p>
    <w:p w14:paraId="45A09CD0" w14:textId="77777777" w:rsidR="00F01061" w:rsidRDefault="00F01061" w:rsidP="00A5622E">
      <w:pPr>
        <w:rPr>
          <w:lang w:val="ru-RU"/>
        </w:rPr>
      </w:pPr>
    </w:p>
    <w:p w14:paraId="22E567B3" w14:textId="77777777" w:rsidR="00F01061" w:rsidRDefault="00F01061" w:rsidP="00A5622E">
      <w:pPr>
        <w:rPr>
          <w:lang w:val="ru-RU"/>
        </w:rPr>
      </w:pPr>
    </w:p>
    <w:p w14:paraId="74042276" w14:textId="77777777" w:rsidR="00F01061" w:rsidRDefault="00F01061" w:rsidP="00A5622E">
      <w:pPr>
        <w:rPr>
          <w:lang w:val="ru-RU"/>
        </w:rPr>
      </w:pPr>
    </w:p>
    <w:p w14:paraId="046E15F7" w14:textId="77777777" w:rsidR="00F01061" w:rsidRDefault="00F01061" w:rsidP="00A5622E">
      <w:pPr>
        <w:rPr>
          <w:lang w:val="ru-RU"/>
        </w:rPr>
      </w:pPr>
    </w:p>
    <w:p w14:paraId="46802EF9" w14:textId="77777777" w:rsidR="00F01061" w:rsidRDefault="00F01061" w:rsidP="00A5622E">
      <w:pPr>
        <w:rPr>
          <w:lang w:val="ru-RU"/>
        </w:rPr>
      </w:pPr>
    </w:p>
    <w:p w14:paraId="3B13CD35" w14:textId="77777777" w:rsidR="00F01061" w:rsidRDefault="00F01061" w:rsidP="00A5622E">
      <w:pPr>
        <w:rPr>
          <w:lang w:val="ru-RU"/>
        </w:rPr>
      </w:pPr>
    </w:p>
    <w:p w14:paraId="7AD90792" w14:textId="77777777" w:rsidR="00F01061" w:rsidRDefault="00F01061" w:rsidP="00A5622E">
      <w:pPr>
        <w:rPr>
          <w:lang w:val="ru-RU"/>
        </w:rPr>
      </w:pPr>
    </w:p>
    <w:p w14:paraId="0983289B" w14:textId="77777777" w:rsidR="00F01061" w:rsidRDefault="00F01061" w:rsidP="00A5622E">
      <w:pPr>
        <w:rPr>
          <w:lang w:val="ru-RU"/>
        </w:rPr>
      </w:pPr>
    </w:p>
    <w:p w14:paraId="3984D9CC" w14:textId="13AAEDC2" w:rsidR="001F50CB" w:rsidRPr="004349A6" w:rsidRDefault="001F50CB" w:rsidP="00F01061">
      <w:pPr>
        <w:pStyle w:val="Heading1"/>
        <w:rPr>
          <w:sz w:val="36"/>
          <w:szCs w:val="36"/>
          <w:lang w:val="ru-RU"/>
        </w:rPr>
      </w:pPr>
      <w:bookmarkStart w:id="2" w:name="_Toc196899014"/>
      <w:r w:rsidRPr="00F01061">
        <w:rPr>
          <w:sz w:val="36"/>
          <w:szCs w:val="36"/>
          <w:lang w:val="ru-RU"/>
        </w:rPr>
        <w:lastRenderedPageBreak/>
        <w:t>Конфигурация 1</w:t>
      </w:r>
      <w:r w:rsidRPr="004349A6">
        <w:rPr>
          <w:sz w:val="36"/>
          <w:szCs w:val="36"/>
          <w:lang w:val="ru-RU"/>
        </w:rPr>
        <w:t>.</w:t>
      </w:r>
      <w:bookmarkEnd w:id="2"/>
    </w:p>
    <w:p w14:paraId="251EC1E8" w14:textId="77777777" w:rsidR="001F50CB" w:rsidRPr="004349A6" w:rsidRDefault="001F50CB" w:rsidP="00A5622E">
      <w:pPr>
        <w:rPr>
          <w:sz w:val="32"/>
          <w:szCs w:val="32"/>
          <w:lang w:val="ru-RU"/>
        </w:rPr>
      </w:pPr>
    </w:p>
    <w:p w14:paraId="60304296" w14:textId="2C8D1D4C" w:rsidR="001F50CB" w:rsidRPr="004349A6" w:rsidRDefault="001F50CB" w:rsidP="00A5622E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 xml:space="preserve">Если смотреть на </w:t>
      </w:r>
      <w:r w:rsidRPr="00696E27">
        <w:rPr>
          <w:sz w:val="28"/>
          <w:szCs w:val="28"/>
        </w:rPr>
        <w:t>results</w:t>
      </w:r>
      <w:r w:rsidRPr="00696E27">
        <w:rPr>
          <w:sz w:val="28"/>
          <w:szCs w:val="28"/>
          <w:lang w:val="ru-RU"/>
        </w:rPr>
        <w:t xml:space="preserve"> </w:t>
      </w:r>
      <w:r w:rsidRPr="00696E27">
        <w:rPr>
          <w:sz w:val="28"/>
          <w:szCs w:val="28"/>
        </w:rPr>
        <w:t>tree</w:t>
      </w:r>
      <w:r w:rsidRPr="00696E27">
        <w:rPr>
          <w:sz w:val="28"/>
          <w:szCs w:val="28"/>
          <w:lang w:val="ru-RU"/>
        </w:rPr>
        <w:t>, то сразу все понятно:</w:t>
      </w:r>
    </w:p>
    <w:p w14:paraId="3DA5C2FD" w14:textId="77777777" w:rsidR="001F50CB" w:rsidRPr="004349A6" w:rsidRDefault="001F50CB" w:rsidP="00A5622E">
      <w:pPr>
        <w:rPr>
          <w:sz w:val="32"/>
          <w:szCs w:val="32"/>
          <w:lang w:val="ru-RU"/>
        </w:rPr>
      </w:pPr>
    </w:p>
    <w:p w14:paraId="55BC57A4" w14:textId="0D35ED8B" w:rsidR="001F50CB" w:rsidRDefault="001F50CB" w:rsidP="00A5622E">
      <w:pPr>
        <w:rPr>
          <w:sz w:val="32"/>
          <w:szCs w:val="32"/>
        </w:rPr>
      </w:pPr>
      <w:r w:rsidRPr="001F50CB">
        <w:rPr>
          <w:noProof/>
          <w:sz w:val="32"/>
          <w:szCs w:val="32"/>
        </w:rPr>
        <w:drawing>
          <wp:inline distT="0" distB="0" distL="0" distR="0" wp14:anchorId="68E69413" wp14:editId="3DFDF64C">
            <wp:extent cx="3379476" cy="3634183"/>
            <wp:effectExtent l="0" t="0" r="0" b="0"/>
            <wp:docPr id="1882238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81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7037" cy="36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DCCE" w14:textId="77777777" w:rsidR="001F50CB" w:rsidRDefault="001F50CB" w:rsidP="00A5622E">
      <w:pPr>
        <w:rPr>
          <w:sz w:val="32"/>
          <w:szCs w:val="32"/>
        </w:rPr>
      </w:pPr>
    </w:p>
    <w:p w14:paraId="353C33CF" w14:textId="49EF6A52" w:rsidR="001F50CB" w:rsidRPr="001F50CB" w:rsidRDefault="001F50CB" w:rsidP="00A5622E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Наши </w:t>
      </w:r>
      <w:r>
        <w:rPr>
          <w:sz w:val="32"/>
          <w:szCs w:val="32"/>
        </w:rPr>
        <w:t>report:</w:t>
      </w:r>
    </w:p>
    <w:p w14:paraId="4669DA43" w14:textId="07019A2E" w:rsidR="00C9573F" w:rsidRDefault="001F50CB" w:rsidP="004349A6">
      <w:r w:rsidRPr="001F50CB">
        <w:rPr>
          <w:noProof/>
          <w:lang w:val="ru-RU"/>
        </w:rPr>
        <w:drawing>
          <wp:inline distT="0" distB="0" distL="0" distR="0" wp14:anchorId="63847B80" wp14:editId="7129339D">
            <wp:extent cx="5939790" cy="337185"/>
            <wp:effectExtent l="0" t="0" r="3810" b="5715"/>
            <wp:docPr id="5183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698" w14:textId="6894AEF3" w:rsidR="001F50CB" w:rsidRPr="001F50CB" w:rsidRDefault="001F50CB" w:rsidP="001F50CB">
      <w:r w:rsidRPr="001F50CB">
        <w:rPr>
          <w:noProof/>
        </w:rPr>
        <w:drawing>
          <wp:inline distT="0" distB="0" distL="0" distR="0" wp14:anchorId="2B087EFD" wp14:editId="6E3E07B2">
            <wp:extent cx="5939790" cy="349885"/>
            <wp:effectExtent l="0" t="0" r="3810" b="5715"/>
            <wp:docPr id="18605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9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31CB" w14:textId="27BA0BE1" w:rsidR="00C9573F" w:rsidRPr="004349A6" w:rsidRDefault="001F50CB" w:rsidP="004349A6">
      <w:pPr>
        <w:rPr>
          <w:sz w:val="28"/>
          <w:szCs w:val="28"/>
          <w:lang w:val="ru-RU"/>
        </w:rPr>
      </w:pPr>
      <w:r w:rsidRPr="004349A6">
        <w:rPr>
          <w:sz w:val="28"/>
          <w:szCs w:val="28"/>
          <w:lang w:val="ru-RU"/>
        </w:rPr>
        <w:t xml:space="preserve">Как можем увидеть нагрузка </w:t>
      </w:r>
      <w:proofErr w:type="spellStart"/>
      <w:r w:rsidRPr="004349A6">
        <w:rPr>
          <w:sz w:val="28"/>
          <w:szCs w:val="28"/>
          <w:lang w:val="ru-RU"/>
        </w:rPr>
        <w:t>соотсветсвует</w:t>
      </w:r>
      <w:proofErr w:type="spellEnd"/>
      <w:r w:rsidRPr="004349A6">
        <w:rPr>
          <w:sz w:val="28"/>
          <w:szCs w:val="28"/>
          <w:lang w:val="ru-RU"/>
        </w:rPr>
        <w:t xml:space="preserve"> ожидаемой (6.6/</w:t>
      </w:r>
      <w:r w:rsidRPr="004349A6">
        <w:rPr>
          <w:sz w:val="28"/>
          <w:szCs w:val="28"/>
        </w:rPr>
        <w:t>s</w:t>
      </w:r>
      <w:r w:rsidRPr="004349A6">
        <w:rPr>
          <w:sz w:val="28"/>
          <w:szCs w:val="28"/>
          <w:lang w:val="ru-RU"/>
        </w:rPr>
        <w:t xml:space="preserve"> = 6.6*60=400</w:t>
      </w:r>
      <w:r w:rsidR="00696E27" w:rsidRPr="004349A6">
        <w:rPr>
          <w:sz w:val="28"/>
          <w:szCs w:val="28"/>
          <w:lang w:val="ru-RU"/>
        </w:rPr>
        <w:t xml:space="preserve"> запросов в минуту</w:t>
      </w:r>
      <w:r w:rsidRPr="004349A6">
        <w:rPr>
          <w:sz w:val="28"/>
          <w:szCs w:val="28"/>
          <w:lang w:val="ru-RU"/>
        </w:rPr>
        <w:t xml:space="preserve">), однако </w:t>
      </w:r>
      <w:r w:rsidRPr="004349A6">
        <w:rPr>
          <w:sz w:val="28"/>
          <w:szCs w:val="28"/>
        </w:rPr>
        <w:t>average</w:t>
      </w:r>
      <w:r w:rsidRPr="004349A6">
        <w:rPr>
          <w:sz w:val="28"/>
          <w:szCs w:val="28"/>
          <w:lang w:val="ru-RU"/>
        </w:rPr>
        <w:t xml:space="preserve"> (среднее время в </w:t>
      </w:r>
      <w:proofErr w:type="spellStart"/>
      <w:r w:rsidRPr="004349A6">
        <w:rPr>
          <w:sz w:val="28"/>
          <w:szCs w:val="28"/>
        </w:rPr>
        <w:t>ms</w:t>
      </w:r>
      <w:proofErr w:type="spellEnd"/>
      <w:r w:rsidRPr="004349A6">
        <w:rPr>
          <w:sz w:val="28"/>
          <w:szCs w:val="28"/>
          <w:lang w:val="ru-RU"/>
        </w:rPr>
        <w:t>) слишком велико, потому все запросы считаются неудачными</w:t>
      </w:r>
    </w:p>
    <w:p w14:paraId="40393FDB" w14:textId="77777777" w:rsidR="001F50CB" w:rsidRPr="00696E27" w:rsidRDefault="001F50CB" w:rsidP="001F50CB">
      <w:pPr>
        <w:rPr>
          <w:lang w:val="ru-RU"/>
        </w:rPr>
      </w:pPr>
    </w:p>
    <w:p w14:paraId="70F86E57" w14:textId="57503CFE" w:rsidR="001F50CB" w:rsidRPr="004349A6" w:rsidRDefault="001F50CB" w:rsidP="001F50CB">
      <w:pPr>
        <w:rPr>
          <w:sz w:val="28"/>
          <w:szCs w:val="28"/>
          <w:lang w:val="ru-RU"/>
        </w:rPr>
      </w:pPr>
      <w:r w:rsidRPr="00696E27">
        <w:rPr>
          <w:sz w:val="28"/>
          <w:szCs w:val="28"/>
          <w:lang w:val="ru-RU"/>
        </w:rPr>
        <w:t>Тем не менее запросы являются успешными:</w:t>
      </w:r>
    </w:p>
    <w:p w14:paraId="21B0A859" w14:textId="77777777" w:rsidR="001F50CB" w:rsidRPr="001F50CB" w:rsidRDefault="001F50CB" w:rsidP="001F50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sz w:val="20"/>
          <w:szCs w:val="20"/>
        </w:rPr>
      </w:pPr>
      <w:r w:rsidRPr="001F50CB">
        <w:rPr>
          <w:rFonts w:ascii="Menlo" w:hAnsi="Menlo" w:cs="Menlo"/>
          <w:color w:val="A9B7C6"/>
          <w:sz w:val="20"/>
          <w:szCs w:val="20"/>
        </w:rPr>
        <w:t>HTTP</w:t>
      </w:r>
      <w:r w:rsidRPr="001F50CB">
        <w:rPr>
          <w:rFonts w:ascii="Menlo" w:hAnsi="Menlo" w:cs="Menlo"/>
          <w:color w:val="D8D8D8"/>
          <w:sz w:val="20"/>
          <w:szCs w:val="20"/>
        </w:rPr>
        <w:t>/</w:t>
      </w:r>
      <w:r w:rsidRPr="001F50CB">
        <w:rPr>
          <w:rFonts w:ascii="Menlo" w:hAnsi="Menlo" w:cs="Menlo"/>
          <w:color w:val="6897BB"/>
          <w:sz w:val="20"/>
          <w:szCs w:val="20"/>
        </w:rPr>
        <w:t>1.1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6897BB"/>
          <w:sz w:val="20"/>
          <w:szCs w:val="20"/>
        </w:rPr>
        <w:t>200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OK</w:t>
      </w:r>
      <w:r w:rsidRPr="001F50CB">
        <w:rPr>
          <w:rFonts w:ascii="Menlo" w:hAnsi="Menlo" w:cs="Menlo"/>
          <w:sz w:val="20"/>
          <w:szCs w:val="20"/>
        </w:rPr>
        <w:br/>
      </w:r>
      <w:r w:rsidRPr="001F50CB">
        <w:rPr>
          <w:rFonts w:ascii="Menlo" w:hAnsi="Menlo" w:cs="Menlo"/>
          <w:color w:val="A9B7C6"/>
          <w:sz w:val="20"/>
          <w:szCs w:val="20"/>
        </w:rPr>
        <w:t>Connection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keep</w:t>
      </w:r>
      <w:r w:rsidRPr="001F50CB">
        <w:rPr>
          <w:rFonts w:ascii="Menlo" w:hAnsi="Menlo" w:cs="Menlo"/>
          <w:color w:val="D8D8D8"/>
          <w:sz w:val="20"/>
          <w:szCs w:val="20"/>
        </w:rPr>
        <w:t>-</w:t>
      </w:r>
      <w:r w:rsidRPr="001F50CB">
        <w:rPr>
          <w:rFonts w:ascii="Menlo" w:hAnsi="Menlo" w:cs="Menlo"/>
          <w:color w:val="A9B7C6"/>
          <w:sz w:val="20"/>
          <w:szCs w:val="20"/>
        </w:rPr>
        <w:t>alive</w:t>
      </w:r>
      <w:r w:rsidRPr="001F50CB">
        <w:rPr>
          <w:rFonts w:ascii="Menlo" w:hAnsi="Menlo" w:cs="Menlo"/>
          <w:sz w:val="20"/>
          <w:szCs w:val="20"/>
        </w:rPr>
        <w:br/>
      </w:r>
      <w:r w:rsidRPr="001F50CB">
        <w:rPr>
          <w:rFonts w:ascii="Menlo" w:hAnsi="Menlo" w:cs="Menlo"/>
          <w:color w:val="A9B7C6"/>
          <w:sz w:val="20"/>
          <w:szCs w:val="20"/>
        </w:rPr>
        <w:t>Content</w:t>
      </w:r>
      <w:r w:rsidRPr="001F50CB">
        <w:rPr>
          <w:rFonts w:ascii="Menlo" w:hAnsi="Menlo" w:cs="Menlo"/>
          <w:color w:val="D8D8D8"/>
          <w:sz w:val="20"/>
          <w:szCs w:val="20"/>
        </w:rPr>
        <w:t>-</w:t>
      </w:r>
      <w:r w:rsidRPr="001F50CB">
        <w:rPr>
          <w:rFonts w:ascii="Menlo" w:hAnsi="Menlo" w:cs="Menlo"/>
          <w:color w:val="A9B7C6"/>
          <w:sz w:val="20"/>
          <w:szCs w:val="20"/>
        </w:rPr>
        <w:t>Type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text</w:t>
      </w:r>
      <w:r w:rsidRPr="001F50CB">
        <w:rPr>
          <w:rFonts w:ascii="Menlo" w:hAnsi="Menlo" w:cs="Menlo"/>
          <w:color w:val="D8D8D8"/>
          <w:sz w:val="20"/>
          <w:szCs w:val="20"/>
        </w:rPr>
        <w:t>/</w:t>
      </w:r>
      <w:proofErr w:type="spellStart"/>
      <w:proofErr w:type="gramStart"/>
      <w:r w:rsidRPr="001F50CB">
        <w:rPr>
          <w:rFonts w:ascii="Menlo" w:hAnsi="Menlo" w:cs="Menlo"/>
          <w:color w:val="A9B7C6"/>
          <w:sz w:val="20"/>
          <w:szCs w:val="20"/>
        </w:rPr>
        <w:t>plain;charset</w:t>
      </w:r>
      <w:proofErr w:type="spellEnd"/>
      <w:proofErr w:type="gramEnd"/>
      <w:r w:rsidRPr="001F50CB">
        <w:rPr>
          <w:rFonts w:ascii="Menlo" w:hAnsi="Menlo" w:cs="Menlo"/>
          <w:color w:val="D8D8D8"/>
          <w:sz w:val="20"/>
          <w:szCs w:val="20"/>
        </w:rPr>
        <w:t>=</w:t>
      </w:r>
      <w:r w:rsidRPr="001F50CB">
        <w:rPr>
          <w:rFonts w:ascii="Menlo" w:hAnsi="Menlo" w:cs="Menlo"/>
          <w:color w:val="A9B7C6"/>
          <w:sz w:val="20"/>
          <w:szCs w:val="20"/>
        </w:rPr>
        <w:t>UTF</w:t>
      </w:r>
      <w:r w:rsidRPr="001F50CB">
        <w:rPr>
          <w:rFonts w:ascii="Menlo" w:hAnsi="Menlo" w:cs="Menlo"/>
          <w:color w:val="D8D8D8"/>
          <w:sz w:val="20"/>
          <w:szCs w:val="20"/>
        </w:rPr>
        <w:t>-</w:t>
      </w:r>
      <w:r w:rsidRPr="001F50CB">
        <w:rPr>
          <w:rFonts w:ascii="Menlo" w:hAnsi="Menlo" w:cs="Menlo"/>
          <w:color w:val="6897BB"/>
          <w:sz w:val="20"/>
          <w:szCs w:val="20"/>
        </w:rPr>
        <w:t>8</w:t>
      </w:r>
      <w:r w:rsidRPr="001F50CB">
        <w:rPr>
          <w:rFonts w:ascii="Menlo" w:hAnsi="Menlo" w:cs="Menlo"/>
          <w:sz w:val="20"/>
          <w:szCs w:val="20"/>
        </w:rPr>
        <w:br/>
      </w:r>
      <w:r w:rsidRPr="001F50CB">
        <w:rPr>
          <w:rFonts w:ascii="Menlo" w:hAnsi="Menlo" w:cs="Menlo"/>
          <w:color w:val="A9B7C6"/>
          <w:sz w:val="20"/>
          <w:szCs w:val="20"/>
        </w:rPr>
        <w:t>Content</w:t>
      </w:r>
      <w:r w:rsidRPr="001F50CB">
        <w:rPr>
          <w:rFonts w:ascii="Menlo" w:hAnsi="Menlo" w:cs="Menlo"/>
          <w:color w:val="D8D8D8"/>
          <w:sz w:val="20"/>
          <w:szCs w:val="20"/>
        </w:rPr>
        <w:t>-</w:t>
      </w:r>
      <w:r w:rsidRPr="001F50CB">
        <w:rPr>
          <w:rFonts w:ascii="Menlo" w:hAnsi="Menlo" w:cs="Menlo"/>
          <w:color w:val="A9B7C6"/>
          <w:sz w:val="20"/>
          <w:szCs w:val="20"/>
        </w:rPr>
        <w:t>Length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6897BB"/>
          <w:sz w:val="20"/>
          <w:szCs w:val="20"/>
        </w:rPr>
        <w:t>91</w:t>
      </w:r>
      <w:r w:rsidRPr="001F50CB">
        <w:rPr>
          <w:rFonts w:ascii="Menlo" w:hAnsi="Menlo" w:cs="Menlo"/>
          <w:sz w:val="20"/>
          <w:szCs w:val="20"/>
        </w:rPr>
        <w:br/>
      </w:r>
      <w:r w:rsidRPr="001F50CB">
        <w:rPr>
          <w:rFonts w:ascii="Menlo" w:hAnsi="Menlo" w:cs="Menlo"/>
          <w:color w:val="FFC66D"/>
          <w:sz w:val="20"/>
          <w:szCs w:val="20"/>
        </w:rPr>
        <w:t>Date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Tue,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6897BB"/>
          <w:sz w:val="20"/>
          <w:szCs w:val="20"/>
        </w:rPr>
        <w:t>29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Apr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6897BB"/>
          <w:sz w:val="20"/>
          <w:szCs w:val="20"/>
        </w:rPr>
        <w:t>2025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6897BB"/>
          <w:sz w:val="20"/>
          <w:szCs w:val="20"/>
        </w:rPr>
        <w:t>16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6897BB"/>
          <w:sz w:val="20"/>
          <w:szCs w:val="20"/>
        </w:rPr>
        <w:t>05</w:t>
      </w:r>
      <w:r w:rsidRPr="001F50CB">
        <w:rPr>
          <w:rFonts w:ascii="Menlo" w:hAnsi="Menlo" w:cs="Menlo"/>
          <w:color w:val="D8D8D8"/>
          <w:sz w:val="20"/>
          <w:szCs w:val="20"/>
        </w:rPr>
        <w:t>:</w:t>
      </w:r>
      <w:r w:rsidRPr="001F50CB">
        <w:rPr>
          <w:rFonts w:ascii="Menlo" w:hAnsi="Menlo" w:cs="Menlo"/>
          <w:color w:val="6897BB"/>
          <w:sz w:val="20"/>
          <w:szCs w:val="20"/>
        </w:rPr>
        <w:t>31</w:t>
      </w:r>
      <w:r w:rsidRPr="001F50CB">
        <w:rPr>
          <w:rFonts w:ascii="Menlo" w:hAnsi="Menlo" w:cs="Menlo"/>
          <w:color w:val="000000"/>
          <w:sz w:val="20"/>
          <w:szCs w:val="20"/>
        </w:rPr>
        <w:t xml:space="preserve"> </w:t>
      </w:r>
      <w:r w:rsidRPr="001F50CB">
        <w:rPr>
          <w:rFonts w:ascii="Menlo" w:hAnsi="Menlo" w:cs="Menlo"/>
          <w:color w:val="A9B7C6"/>
          <w:sz w:val="20"/>
          <w:szCs w:val="20"/>
        </w:rPr>
        <w:t>GMT</w:t>
      </w:r>
    </w:p>
    <w:p w14:paraId="5E9A6AE1" w14:textId="733E5FF9" w:rsidR="00C9573F" w:rsidRPr="004349A6" w:rsidRDefault="00696E27" w:rsidP="004349A6">
      <w:pPr>
        <w:rPr>
          <w:sz w:val="28"/>
          <w:szCs w:val="28"/>
          <w:lang w:val="ru-RU"/>
        </w:rPr>
      </w:pPr>
      <w:r w:rsidRPr="004349A6">
        <w:rPr>
          <w:sz w:val="28"/>
          <w:szCs w:val="28"/>
          <w:lang w:val="ru-RU"/>
        </w:rPr>
        <w:t>Время ответа сервера при этом является стабильным:</w:t>
      </w:r>
    </w:p>
    <w:p w14:paraId="2238CCCC" w14:textId="3D5DE74D" w:rsidR="00696E27" w:rsidRPr="00696E27" w:rsidRDefault="00696E27" w:rsidP="00696E27">
      <w:pPr>
        <w:rPr>
          <w:lang w:val="ru-RU"/>
        </w:rPr>
      </w:pPr>
      <w:r w:rsidRPr="00696E27">
        <w:rPr>
          <w:noProof/>
          <w:lang w:val="ru-RU"/>
        </w:rPr>
        <w:lastRenderedPageBreak/>
        <w:drawing>
          <wp:inline distT="0" distB="0" distL="0" distR="0" wp14:anchorId="567F46A5" wp14:editId="5884E9B9">
            <wp:extent cx="5939790" cy="3643630"/>
            <wp:effectExtent l="0" t="0" r="3810" b="1270"/>
            <wp:docPr id="32799901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9010" name="Picture 1" descr="A graph with a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8301" w14:textId="77777777" w:rsidR="00C9573F" w:rsidRPr="001F50CB" w:rsidRDefault="00C9573F" w:rsidP="007D5DD8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5132150C" w14:textId="3FBF4982" w:rsidR="00C9573F" w:rsidRPr="004349A6" w:rsidRDefault="00696E27" w:rsidP="004349A6">
      <w:pPr>
        <w:rPr>
          <w:sz w:val="28"/>
          <w:szCs w:val="28"/>
          <w:lang w:val="ru-RU"/>
        </w:rPr>
      </w:pPr>
      <w:r w:rsidRPr="004349A6">
        <w:rPr>
          <w:sz w:val="28"/>
          <w:szCs w:val="28"/>
          <w:lang w:val="ru-RU"/>
        </w:rPr>
        <w:t>Тем не менее, так как нас не устраивает данное время отклика, мы сразу отметаем данную конфигурацию</w:t>
      </w:r>
    </w:p>
    <w:p w14:paraId="2A663BA5" w14:textId="77777777" w:rsidR="00696E27" w:rsidRPr="00696E27" w:rsidRDefault="00696E27" w:rsidP="00696E27">
      <w:pPr>
        <w:rPr>
          <w:sz w:val="28"/>
          <w:szCs w:val="28"/>
          <w:lang w:val="ru-RU"/>
        </w:rPr>
      </w:pPr>
    </w:p>
    <w:p w14:paraId="4FB3BB29" w14:textId="77777777" w:rsidR="00696E27" w:rsidRDefault="00696E27" w:rsidP="00696E27">
      <w:pPr>
        <w:rPr>
          <w:lang w:val="ru-RU"/>
        </w:rPr>
      </w:pPr>
    </w:p>
    <w:p w14:paraId="08B2C6C3" w14:textId="77777777" w:rsidR="00696E27" w:rsidRDefault="00696E27" w:rsidP="00696E27">
      <w:pPr>
        <w:rPr>
          <w:lang w:val="ru-RU"/>
        </w:rPr>
      </w:pPr>
    </w:p>
    <w:p w14:paraId="6AE3A50C" w14:textId="77777777" w:rsidR="00696E27" w:rsidRDefault="00696E27" w:rsidP="00696E27">
      <w:pPr>
        <w:rPr>
          <w:lang w:val="ru-RU"/>
        </w:rPr>
      </w:pPr>
    </w:p>
    <w:p w14:paraId="17D3E1C3" w14:textId="77777777" w:rsidR="00696E27" w:rsidRDefault="00696E27" w:rsidP="00696E27">
      <w:pPr>
        <w:rPr>
          <w:lang w:val="ru-RU"/>
        </w:rPr>
      </w:pPr>
    </w:p>
    <w:p w14:paraId="3673123C" w14:textId="77777777" w:rsidR="00696E27" w:rsidRDefault="00696E27" w:rsidP="00696E27">
      <w:pPr>
        <w:rPr>
          <w:lang w:val="ru-RU"/>
        </w:rPr>
      </w:pPr>
    </w:p>
    <w:p w14:paraId="26CC7E99" w14:textId="77777777" w:rsidR="00696E27" w:rsidRDefault="00696E27" w:rsidP="00696E27">
      <w:pPr>
        <w:rPr>
          <w:lang w:val="ru-RU"/>
        </w:rPr>
      </w:pPr>
    </w:p>
    <w:p w14:paraId="63A1FE15" w14:textId="77777777" w:rsidR="00F01061" w:rsidRDefault="00F01061" w:rsidP="00696E27">
      <w:pPr>
        <w:rPr>
          <w:lang w:val="ru-RU"/>
        </w:rPr>
      </w:pPr>
    </w:p>
    <w:p w14:paraId="247C09DC" w14:textId="77777777" w:rsidR="00F01061" w:rsidRDefault="00F01061" w:rsidP="00696E27">
      <w:pPr>
        <w:rPr>
          <w:lang w:val="ru-RU"/>
        </w:rPr>
      </w:pPr>
    </w:p>
    <w:p w14:paraId="36365003" w14:textId="77777777" w:rsidR="00F01061" w:rsidRDefault="00F01061" w:rsidP="00696E27">
      <w:pPr>
        <w:rPr>
          <w:lang w:val="ru-RU"/>
        </w:rPr>
      </w:pPr>
    </w:p>
    <w:p w14:paraId="4343D9A6" w14:textId="77777777" w:rsidR="00F01061" w:rsidRDefault="00F01061" w:rsidP="00696E27">
      <w:pPr>
        <w:rPr>
          <w:lang w:val="ru-RU"/>
        </w:rPr>
      </w:pPr>
    </w:p>
    <w:p w14:paraId="5F9E12F5" w14:textId="77777777" w:rsidR="00F01061" w:rsidRDefault="00F01061" w:rsidP="00696E27">
      <w:pPr>
        <w:rPr>
          <w:lang w:val="ru-RU"/>
        </w:rPr>
      </w:pPr>
    </w:p>
    <w:p w14:paraId="0DFA0ADE" w14:textId="77777777" w:rsidR="00F01061" w:rsidRDefault="00F01061" w:rsidP="00696E27">
      <w:pPr>
        <w:rPr>
          <w:lang w:val="ru-RU"/>
        </w:rPr>
      </w:pPr>
    </w:p>
    <w:p w14:paraId="5448E651" w14:textId="77777777" w:rsidR="00F01061" w:rsidRDefault="00F01061" w:rsidP="00696E27">
      <w:pPr>
        <w:rPr>
          <w:lang w:val="ru-RU"/>
        </w:rPr>
      </w:pPr>
    </w:p>
    <w:p w14:paraId="42647A22" w14:textId="77777777" w:rsidR="00F01061" w:rsidRDefault="00F01061" w:rsidP="00696E27">
      <w:pPr>
        <w:rPr>
          <w:lang w:val="ru-RU"/>
        </w:rPr>
      </w:pPr>
    </w:p>
    <w:p w14:paraId="6F529F48" w14:textId="77777777" w:rsidR="00F01061" w:rsidRDefault="00F01061" w:rsidP="00696E27">
      <w:pPr>
        <w:rPr>
          <w:lang w:val="ru-RU"/>
        </w:rPr>
      </w:pPr>
    </w:p>
    <w:p w14:paraId="001175CC" w14:textId="77777777" w:rsidR="00F01061" w:rsidRDefault="00F01061" w:rsidP="00696E27">
      <w:pPr>
        <w:rPr>
          <w:lang w:val="ru-RU"/>
        </w:rPr>
      </w:pPr>
    </w:p>
    <w:p w14:paraId="22C1D392" w14:textId="77777777" w:rsidR="00F01061" w:rsidRDefault="00F01061" w:rsidP="00696E27">
      <w:pPr>
        <w:rPr>
          <w:lang w:val="ru-RU"/>
        </w:rPr>
      </w:pPr>
    </w:p>
    <w:p w14:paraId="6D976F55" w14:textId="77777777" w:rsidR="00F01061" w:rsidRDefault="00F01061" w:rsidP="00696E27">
      <w:pPr>
        <w:rPr>
          <w:lang w:val="ru-RU"/>
        </w:rPr>
      </w:pPr>
    </w:p>
    <w:p w14:paraId="6BDE5A8A" w14:textId="77777777" w:rsidR="00F01061" w:rsidRDefault="00F01061" w:rsidP="00696E27">
      <w:pPr>
        <w:rPr>
          <w:lang w:val="ru-RU"/>
        </w:rPr>
      </w:pPr>
    </w:p>
    <w:p w14:paraId="75D778EC" w14:textId="77777777" w:rsidR="00F01061" w:rsidRDefault="00F01061" w:rsidP="00696E27">
      <w:pPr>
        <w:rPr>
          <w:lang w:val="ru-RU"/>
        </w:rPr>
      </w:pPr>
    </w:p>
    <w:p w14:paraId="476A96FE" w14:textId="77777777" w:rsidR="00F01061" w:rsidRDefault="00F01061" w:rsidP="00696E27">
      <w:pPr>
        <w:rPr>
          <w:lang w:val="ru-RU"/>
        </w:rPr>
      </w:pPr>
    </w:p>
    <w:p w14:paraId="3B7A3286" w14:textId="77777777" w:rsidR="00F01061" w:rsidRDefault="00F01061" w:rsidP="00696E27">
      <w:pPr>
        <w:rPr>
          <w:lang w:val="ru-RU"/>
        </w:rPr>
      </w:pPr>
    </w:p>
    <w:p w14:paraId="0F60ADD9" w14:textId="77777777" w:rsidR="00F01061" w:rsidRDefault="00F01061" w:rsidP="00696E27">
      <w:pPr>
        <w:rPr>
          <w:lang w:val="ru-RU"/>
        </w:rPr>
      </w:pPr>
    </w:p>
    <w:p w14:paraId="3748ABEE" w14:textId="77777777" w:rsidR="00F01061" w:rsidRDefault="00F01061" w:rsidP="00696E27">
      <w:pPr>
        <w:rPr>
          <w:lang w:val="ru-RU"/>
        </w:rPr>
      </w:pPr>
    </w:p>
    <w:p w14:paraId="34390814" w14:textId="77777777" w:rsidR="00696E27" w:rsidRDefault="00696E27" w:rsidP="00696E27">
      <w:pPr>
        <w:rPr>
          <w:lang w:val="ru-RU"/>
        </w:rPr>
      </w:pPr>
    </w:p>
    <w:p w14:paraId="04330F13" w14:textId="5B3594A2" w:rsidR="00696E27" w:rsidRDefault="00696E27" w:rsidP="00F01061">
      <w:pPr>
        <w:pStyle w:val="Heading1"/>
        <w:rPr>
          <w:sz w:val="36"/>
          <w:szCs w:val="36"/>
          <w:lang w:val="ru-RU"/>
        </w:rPr>
      </w:pPr>
      <w:bookmarkStart w:id="3" w:name="_Toc196899015"/>
      <w:r w:rsidRPr="00F01061">
        <w:rPr>
          <w:sz w:val="36"/>
          <w:szCs w:val="36"/>
          <w:lang w:val="ru-RU"/>
        </w:rPr>
        <w:lastRenderedPageBreak/>
        <w:t>Конфигурация 2</w:t>
      </w:r>
      <w:bookmarkEnd w:id="3"/>
    </w:p>
    <w:p w14:paraId="3435D29B" w14:textId="77777777" w:rsidR="00F01061" w:rsidRDefault="00F01061" w:rsidP="00F01061">
      <w:pPr>
        <w:rPr>
          <w:lang w:val="ru-RU"/>
        </w:rPr>
      </w:pPr>
    </w:p>
    <w:p w14:paraId="36725784" w14:textId="7785FBFC" w:rsidR="00F01061" w:rsidRPr="00F01061" w:rsidRDefault="00F01061" w:rsidP="00F01061">
      <w:pPr>
        <w:rPr>
          <w:sz w:val="28"/>
          <w:szCs w:val="28"/>
          <w:lang w:val="ru-RU"/>
        </w:rPr>
      </w:pPr>
      <w:r w:rsidRPr="00F01061">
        <w:rPr>
          <w:sz w:val="28"/>
          <w:szCs w:val="28"/>
          <w:lang w:val="ru-RU"/>
        </w:rPr>
        <w:t>Изменим</w:t>
      </w:r>
      <w:r>
        <w:rPr>
          <w:sz w:val="28"/>
          <w:szCs w:val="28"/>
          <w:lang w:val="ru-RU"/>
        </w:rPr>
        <w:t xml:space="preserve"> параметр конфига для испытания второй конфигурации</w:t>
      </w:r>
      <w:r w:rsidRPr="00F01061">
        <w:rPr>
          <w:sz w:val="28"/>
          <w:szCs w:val="28"/>
          <w:lang w:val="ru-RU"/>
        </w:rPr>
        <w:t>:</w:t>
      </w:r>
    </w:p>
    <w:p w14:paraId="5A569538" w14:textId="77777777" w:rsidR="00F01061" w:rsidRDefault="00F01061" w:rsidP="00F01061">
      <w:pPr>
        <w:rPr>
          <w:lang w:val="ru-RU"/>
        </w:rPr>
      </w:pPr>
    </w:p>
    <w:p w14:paraId="227EEBC2" w14:textId="5A09E8E5" w:rsidR="00F01061" w:rsidRDefault="00F01061" w:rsidP="00F01061">
      <w:r w:rsidRPr="00F01061">
        <w:rPr>
          <w:noProof/>
          <w:lang w:val="ru-RU"/>
        </w:rPr>
        <w:drawing>
          <wp:inline distT="0" distB="0" distL="0" distR="0" wp14:anchorId="49387953" wp14:editId="1416478E">
            <wp:extent cx="5939790" cy="459105"/>
            <wp:effectExtent l="0" t="0" r="3810" b="0"/>
            <wp:docPr id="14479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C9E8" w14:textId="77777777" w:rsidR="00F01061" w:rsidRDefault="00F01061" w:rsidP="00F01061"/>
    <w:p w14:paraId="76DCBB7D" w14:textId="0160715C" w:rsidR="00F01061" w:rsidRPr="004349A6" w:rsidRDefault="00F01061" w:rsidP="00F0106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Вот какие результаты мы получаем</w:t>
      </w:r>
      <w:r w:rsidRPr="00F01061">
        <w:rPr>
          <w:sz w:val="28"/>
          <w:szCs w:val="28"/>
          <w:lang w:val="ru-RU"/>
        </w:rPr>
        <w:t>:</w:t>
      </w:r>
    </w:p>
    <w:p w14:paraId="7B2DB946" w14:textId="017099EE" w:rsidR="00F01061" w:rsidRDefault="00F01061" w:rsidP="00F01061">
      <w:pPr>
        <w:rPr>
          <w:sz w:val="28"/>
          <w:szCs w:val="28"/>
        </w:rPr>
      </w:pPr>
      <w:r w:rsidRPr="00F01061">
        <w:rPr>
          <w:noProof/>
          <w:sz w:val="28"/>
          <w:szCs w:val="28"/>
        </w:rPr>
        <w:drawing>
          <wp:inline distT="0" distB="0" distL="0" distR="0" wp14:anchorId="57CDF495" wp14:editId="25F3CC29">
            <wp:extent cx="5939790" cy="376555"/>
            <wp:effectExtent l="0" t="0" r="3810" b="4445"/>
            <wp:docPr id="17522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4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3F5" w14:textId="77777777" w:rsidR="00F01061" w:rsidRDefault="00F01061" w:rsidP="00F01061">
      <w:pPr>
        <w:rPr>
          <w:sz w:val="28"/>
          <w:szCs w:val="28"/>
        </w:rPr>
      </w:pPr>
    </w:p>
    <w:p w14:paraId="5533EB5B" w14:textId="659675AD" w:rsidR="00F01061" w:rsidRDefault="00F01061" w:rsidP="00F0106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можно заметить среднее время отклика упало </w:t>
      </w:r>
      <w:proofErr w:type="gramStart"/>
      <w:r>
        <w:rPr>
          <w:sz w:val="28"/>
          <w:szCs w:val="28"/>
          <w:lang w:val="ru-RU"/>
        </w:rPr>
        <w:t>на порядка</w:t>
      </w:r>
      <w:proofErr w:type="gramEnd"/>
      <w:r>
        <w:rPr>
          <w:sz w:val="28"/>
          <w:szCs w:val="28"/>
          <w:lang w:val="ru-RU"/>
        </w:rPr>
        <w:t xml:space="preserve"> 400</w:t>
      </w:r>
      <w:proofErr w:type="spellStart"/>
      <w:r>
        <w:rPr>
          <w:sz w:val="28"/>
          <w:szCs w:val="28"/>
        </w:rPr>
        <w:t>ms</w:t>
      </w:r>
      <w:proofErr w:type="spellEnd"/>
      <w:r w:rsidRPr="00F0106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 сравнению с прошлой конфигурацией, однако оно все еще остается неприемлемым для нас</w:t>
      </w:r>
    </w:p>
    <w:p w14:paraId="6187BE88" w14:textId="01CFC999" w:rsidR="00F01061" w:rsidRDefault="00155CB6" w:rsidP="00F01061">
      <w:pPr>
        <w:rPr>
          <w:sz w:val="28"/>
          <w:szCs w:val="28"/>
          <w:lang w:val="ru-RU"/>
        </w:rPr>
      </w:pPr>
      <w:r w:rsidRPr="00155CB6">
        <w:rPr>
          <w:noProof/>
          <w:sz w:val="28"/>
          <w:szCs w:val="28"/>
          <w:lang w:val="ru-RU"/>
        </w:rPr>
        <w:drawing>
          <wp:inline distT="0" distB="0" distL="0" distR="0" wp14:anchorId="1B7594AD" wp14:editId="34434C50">
            <wp:extent cx="5939790" cy="331470"/>
            <wp:effectExtent l="0" t="0" r="3810" b="0"/>
            <wp:docPr id="19550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6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D07" w14:textId="47BF6996" w:rsidR="00155CB6" w:rsidRDefault="00155CB6" w:rsidP="00F01061">
      <w:pPr>
        <w:rPr>
          <w:sz w:val="28"/>
          <w:szCs w:val="28"/>
          <w:lang w:val="ru-RU"/>
        </w:rPr>
      </w:pPr>
      <w:r w:rsidRPr="00155CB6">
        <w:rPr>
          <w:noProof/>
          <w:sz w:val="28"/>
          <w:szCs w:val="28"/>
          <w:lang w:val="ru-RU"/>
        </w:rPr>
        <w:drawing>
          <wp:inline distT="0" distB="0" distL="0" distR="0" wp14:anchorId="15427271" wp14:editId="4B9CC335">
            <wp:extent cx="5939790" cy="3621405"/>
            <wp:effectExtent l="0" t="0" r="3810" b="0"/>
            <wp:docPr id="19198397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979" name="Picture 1" descr="A graph with a l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DE3" w14:textId="77777777" w:rsidR="00F01061" w:rsidRDefault="00F01061" w:rsidP="00F01061">
      <w:pPr>
        <w:rPr>
          <w:sz w:val="28"/>
          <w:szCs w:val="28"/>
          <w:lang w:val="ru-RU"/>
        </w:rPr>
      </w:pPr>
    </w:p>
    <w:p w14:paraId="1EAF85B0" w14:textId="77777777" w:rsidR="00155CB6" w:rsidRDefault="00155CB6" w:rsidP="00F01061">
      <w:pPr>
        <w:rPr>
          <w:sz w:val="28"/>
          <w:szCs w:val="28"/>
          <w:lang w:val="ru-RU"/>
        </w:rPr>
      </w:pPr>
    </w:p>
    <w:p w14:paraId="55B2BDA4" w14:textId="77777777" w:rsidR="00155CB6" w:rsidRDefault="00155CB6" w:rsidP="00F01061">
      <w:pPr>
        <w:rPr>
          <w:sz w:val="28"/>
          <w:szCs w:val="28"/>
          <w:lang w:val="ru-RU"/>
        </w:rPr>
      </w:pPr>
    </w:p>
    <w:p w14:paraId="5BD6BA32" w14:textId="77777777" w:rsidR="00155CB6" w:rsidRDefault="00155CB6" w:rsidP="00F01061">
      <w:pPr>
        <w:rPr>
          <w:sz w:val="28"/>
          <w:szCs w:val="28"/>
          <w:lang w:val="ru-RU"/>
        </w:rPr>
      </w:pPr>
    </w:p>
    <w:p w14:paraId="02C74232" w14:textId="77777777" w:rsidR="00155CB6" w:rsidRDefault="00155CB6" w:rsidP="00F01061">
      <w:pPr>
        <w:rPr>
          <w:sz w:val="28"/>
          <w:szCs w:val="28"/>
          <w:lang w:val="ru-RU"/>
        </w:rPr>
      </w:pPr>
    </w:p>
    <w:p w14:paraId="634D8184" w14:textId="77777777" w:rsidR="00155CB6" w:rsidRDefault="00155CB6" w:rsidP="00F01061">
      <w:pPr>
        <w:rPr>
          <w:sz w:val="28"/>
          <w:szCs w:val="28"/>
          <w:lang w:val="ru-RU"/>
        </w:rPr>
      </w:pPr>
    </w:p>
    <w:p w14:paraId="4855B850" w14:textId="77777777" w:rsidR="00155CB6" w:rsidRDefault="00155CB6" w:rsidP="00F01061">
      <w:pPr>
        <w:rPr>
          <w:sz w:val="28"/>
          <w:szCs w:val="28"/>
          <w:lang w:val="ru-RU"/>
        </w:rPr>
      </w:pPr>
    </w:p>
    <w:p w14:paraId="1CCCE9FC" w14:textId="77777777" w:rsidR="00155CB6" w:rsidRDefault="00155CB6" w:rsidP="00F01061">
      <w:pPr>
        <w:rPr>
          <w:sz w:val="28"/>
          <w:szCs w:val="28"/>
          <w:lang w:val="ru-RU"/>
        </w:rPr>
      </w:pPr>
    </w:p>
    <w:p w14:paraId="265FAEFB" w14:textId="77777777" w:rsidR="00155CB6" w:rsidRDefault="00155CB6" w:rsidP="00F01061">
      <w:pPr>
        <w:rPr>
          <w:sz w:val="28"/>
          <w:szCs w:val="28"/>
          <w:lang w:val="ru-RU"/>
        </w:rPr>
      </w:pPr>
    </w:p>
    <w:p w14:paraId="7BF45DCF" w14:textId="77777777" w:rsidR="00155CB6" w:rsidRDefault="00155CB6" w:rsidP="00F01061">
      <w:pPr>
        <w:rPr>
          <w:sz w:val="28"/>
          <w:szCs w:val="28"/>
          <w:lang w:val="ru-RU"/>
        </w:rPr>
      </w:pPr>
    </w:p>
    <w:p w14:paraId="7F7DA8E7" w14:textId="77777777" w:rsidR="00155CB6" w:rsidRDefault="00155CB6" w:rsidP="00F01061">
      <w:pPr>
        <w:rPr>
          <w:sz w:val="28"/>
          <w:szCs w:val="28"/>
          <w:lang w:val="ru-RU"/>
        </w:rPr>
      </w:pPr>
    </w:p>
    <w:p w14:paraId="7D61F8F1" w14:textId="77777777" w:rsidR="00155CB6" w:rsidRDefault="00155CB6" w:rsidP="00F01061">
      <w:pPr>
        <w:rPr>
          <w:sz w:val="28"/>
          <w:szCs w:val="28"/>
          <w:lang w:val="ru-RU"/>
        </w:rPr>
      </w:pPr>
    </w:p>
    <w:p w14:paraId="5CAC95D9" w14:textId="77777777" w:rsidR="00155CB6" w:rsidRDefault="00155CB6" w:rsidP="00F01061">
      <w:pPr>
        <w:rPr>
          <w:sz w:val="28"/>
          <w:szCs w:val="28"/>
          <w:lang w:val="ru-RU"/>
        </w:rPr>
      </w:pPr>
    </w:p>
    <w:p w14:paraId="0E6B1C5E" w14:textId="78C8FAEE" w:rsidR="00155CB6" w:rsidRDefault="00155CB6" w:rsidP="00155CB6">
      <w:pPr>
        <w:pStyle w:val="Heading1"/>
        <w:rPr>
          <w:lang w:val="ru-RU"/>
        </w:rPr>
      </w:pPr>
      <w:bookmarkStart w:id="4" w:name="_Toc196899016"/>
      <w:r>
        <w:rPr>
          <w:lang w:val="ru-RU"/>
        </w:rPr>
        <w:lastRenderedPageBreak/>
        <w:t>Конфигурация 3</w:t>
      </w:r>
      <w:bookmarkEnd w:id="4"/>
    </w:p>
    <w:p w14:paraId="48A22D9C" w14:textId="054894FA" w:rsidR="00155CB6" w:rsidRDefault="00155CB6" w:rsidP="00155CB6">
      <w:pPr>
        <w:rPr>
          <w:lang w:val="ru-RU"/>
        </w:rPr>
      </w:pPr>
    </w:p>
    <w:p w14:paraId="1386258A" w14:textId="1D0AD09E" w:rsidR="00155CB6" w:rsidRPr="004349A6" w:rsidRDefault="00155CB6" w:rsidP="00155CB6">
      <w:pPr>
        <w:rPr>
          <w:sz w:val="28"/>
          <w:szCs w:val="28"/>
          <w:lang w:val="ru-RU"/>
        </w:rPr>
      </w:pPr>
      <w:r w:rsidRPr="00155CB6">
        <w:rPr>
          <w:sz w:val="28"/>
          <w:szCs w:val="28"/>
          <w:lang w:val="ru-RU"/>
        </w:rPr>
        <w:t>Проделаем все те же шаги что и для этого:</w:t>
      </w:r>
    </w:p>
    <w:p w14:paraId="5B97DAA9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7B70F3DC" w14:textId="056DD402" w:rsidR="00155CB6" w:rsidRPr="00155CB6" w:rsidRDefault="00155CB6" w:rsidP="00155CB6">
      <w:pPr>
        <w:rPr>
          <w:sz w:val="28"/>
          <w:szCs w:val="28"/>
          <w:lang w:val="ru-RU"/>
        </w:rPr>
      </w:pPr>
      <w:r w:rsidRPr="00155CB6">
        <w:rPr>
          <w:sz w:val="28"/>
          <w:szCs w:val="28"/>
          <w:lang w:val="ru-RU"/>
        </w:rPr>
        <w:t>Мы можем сразу увидеть отличие данной конфигурации от предыдущих:</w:t>
      </w:r>
    </w:p>
    <w:p w14:paraId="5FFAA2AB" w14:textId="77777777" w:rsidR="00155CB6" w:rsidRPr="004349A6" w:rsidRDefault="00155CB6" w:rsidP="00155CB6">
      <w:pPr>
        <w:rPr>
          <w:lang w:val="ru-RU"/>
        </w:rPr>
      </w:pPr>
    </w:p>
    <w:p w14:paraId="1D8A26C0" w14:textId="4E087E30" w:rsidR="00155CB6" w:rsidRDefault="00155CB6" w:rsidP="00155CB6">
      <w:pPr>
        <w:rPr>
          <w:lang w:val="ru-RU"/>
        </w:rPr>
      </w:pPr>
      <w:r w:rsidRPr="00155CB6">
        <w:rPr>
          <w:noProof/>
          <w:lang w:val="ru-RU"/>
        </w:rPr>
        <w:drawing>
          <wp:inline distT="0" distB="0" distL="0" distR="0" wp14:anchorId="36DDD0E7" wp14:editId="54441D18">
            <wp:extent cx="5939790" cy="5240020"/>
            <wp:effectExtent l="0" t="0" r="3810" b="5080"/>
            <wp:docPr id="1530390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074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C07C" w14:textId="42F21879" w:rsidR="00155CB6" w:rsidRDefault="00155CB6" w:rsidP="00155CB6">
      <w:pPr>
        <w:rPr>
          <w:lang w:val="ru-RU"/>
        </w:rPr>
      </w:pPr>
      <w:r w:rsidRPr="00155CB6">
        <w:rPr>
          <w:noProof/>
          <w:lang w:val="ru-RU"/>
        </w:rPr>
        <w:drawing>
          <wp:inline distT="0" distB="0" distL="0" distR="0" wp14:anchorId="5CA1C122" wp14:editId="36DBBE36">
            <wp:extent cx="5939790" cy="403860"/>
            <wp:effectExtent l="0" t="0" r="3810" b="2540"/>
            <wp:docPr id="3412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1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4F05" w14:textId="0F30255E" w:rsidR="00155CB6" w:rsidRDefault="00155CB6" w:rsidP="00155CB6">
      <w:pPr>
        <w:rPr>
          <w:lang w:val="ru-RU"/>
        </w:rPr>
      </w:pPr>
    </w:p>
    <w:p w14:paraId="02FBC4F8" w14:textId="3058B1CE" w:rsidR="00155CB6" w:rsidRDefault="00155CB6" w:rsidP="00155CB6">
      <w:pPr>
        <w:rPr>
          <w:lang w:val="ru-RU"/>
        </w:rPr>
      </w:pPr>
      <w:r w:rsidRPr="00155CB6">
        <w:rPr>
          <w:noProof/>
          <w:lang w:val="ru-RU"/>
        </w:rPr>
        <w:drawing>
          <wp:inline distT="0" distB="0" distL="0" distR="0" wp14:anchorId="55AA0081" wp14:editId="4CF4509F">
            <wp:extent cx="5939790" cy="359410"/>
            <wp:effectExtent l="0" t="0" r="3810" b="0"/>
            <wp:docPr id="13756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20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6856" w14:textId="77777777" w:rsidR="00155CB6" w:rsidRDefault="00155CB6" w:rsidP="00155CB6">
      <w:pPr>
        <w:rPr>
          <w:lang w:val="ru-RU"/>
        </w:rPr>
      </w:pPr>
    </w:p>
    <w:p w14:paraId="4354FBA0" w14:textId="04623242" w:rsidR="00155CB6" w:rsidRDefault="00155CB6" w:rsidP="00155CB6">
      <w:pPr>
        <w:rPr>
          <w:sz w:val="28"/>
          <w:szCs w:val="28"/>
          <w:lang w:val="ru-RU"/>
        </w:rPr>
      </w:pPr>
      <w:r w:rsidRPr="00155CB6">
        <w:rPr>
          <w:noProof/>
          <w:sz w:val="28"/>
          <w:szCs w:val="28"/>
          <w:lang w:val="ru-RU"/>
        </w:rPr>
        <w:drawing>
          <wp:inline distT="0" distB="0" distL="0" distR="0" wp14:anchorId="462EC6D9" wp14:editId="7A510EA8">
            <wp:extent cx="5939790" cy="375920"/>
            <wp:effectExtent l="0" t="0" r="3810" b="5080"/>
            <wp:docPr id="4107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48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7A75" w14:textId="77777777" w:rsidR="00155CB6" w:rsidRDefault="00155CB6" w:rsidP="00155CB6">
      <w:pPr>
        <w:rPr>
          <w:sz w:val="28"/>
          <w:szCs w:val="28"/>
          <w:lang w:val="ru-RU"/>
        </w:rPr>
      </w:pPr>
    </w:p>
    <w:p w14:paraId="71266C3A" w14:textId="2D9D0C0D" w:rsidR="00155CB6" w:rsidRPr="004349A6" w:rsidRDefault="00155CB6" w:rsidP="00155CB6">
      <w:pPr>
        <w:rPr>
          <w:sz w:val="28"/>
          <w:szCs w:val="28"/>
          <w:lang w:val="ru-RU"/>
        </w:rPr>
      </w:pPr>
      <w:r w:rsidRPr="00155CB6">
        <w:rPr>
          <w:sz w:val="28"/>
          <w:szCs w:val="28"/>
          <w:lang w:val="ru-RU"/>
        </w:rPr>
        <w:t>Среднее время запроса упало до 574 мс, что соответствует критериям</w:t>
      </w:r>
      <w:r>
        <w:rPr>
          <w:sz w:val="28"/>
          <w:szCs w:val="28"/>
          <w:lang w:val="ru-RU"/>
        </w:rPr>
        <w:t>, количество ошибок при этом стремится к нулю</w:t>
      </w:r>
    </w:p>
    <w:p w14:paraId="53AADF63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4922D8F5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23A76C0F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57C7E897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59D08561" w14:textId="77777777" w:rsidR="00155CB6" w:rsidRPr="004349A6" w:rsidRDefault="00155CB6" w:rsidP="00155CB6">
      <w:pPr>
        <w:rPr>
          <w:sz w:val="28"/>
          <w:szCs w:val="28"/>
          <w:lang w:val="ru-RU"/>
        </w:rPr>
      </w:pPr>
    </w:p>
    <w:p w14:paraId="3A6F88F8" w14:textId="13FBA969" w:rsidR="00155CB6" w:rsidRDefault="00155CB6" w:rsidP="00155CB6">
      <w:pPr>
        <w:rPr>
          <w:sz w:val="28"/>
          <w:szCs w:val="28"/>
        </w:rPr>
      </w:pPr>
      <w:r w:rsidRPr="00155CB6">
        <w:rPr>
          <w:noProof/>
          <w:sz w:val="28"/>
          <w:szCs w:val="28"/>
        </w:rPr>
        <w:lastRenderedPageBreak/>
        <w:drawing>
          <wp:inline distT="0" distB="0" distL="0" distR="0" wp14:anchorId="389ECD6E" wp14:editId="42ECCCD1">
            <wp:extent cx="5939790" cy="3637280"/>
            <wp:effectExtent l="0" t="0" r="3810" b="0"/>
            <wp:docPr id="1637103899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3899" name="Picture 1" descr="A graph with a line graph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C809" w14:textId="77777777" w:rsidR="00155CB6" w:rsidRDefault="00155CB6" w:rsidP="00155CB6">
      <w:pPr>
        <w:rPr>
          <w:sz w:val="28"/>
          <w:szCs w:val="28"/>
        </w:rPr>
      </w:pPr>
    </w:p>
    <w:p w14:paraId="56284F5E" w14:textId="26D62001" w:rsidR="00155CB6" w:rsidRDefault="00155CB6" w:rsidP="00155CB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можно заметить мы имеем запас по </w:t>
      </w:r>
      <w:r w:rsidR="005D3E1C">
        <w:rPr>
          <w:sz w:val="28"/>
          <w:szCs w:val="28"/>
          <w:lang w:val="ru-RU"/>
        </w:rPr>
        <w:t xml:space="preserve">времени отклика в примерно </w:t>
      </w:r>
      <w:r w:rsidR="005D3E1C" w:rsidRPr="005D3E1C">
        <w:rPr>
          <w:sz w:val="28"/>
          <w:szCs w:val="28"/>
          <w:lang w:val="ru-RU"/>
        </w:rPr>
        <w:t>200</w:t>
      </w:r>
      <w:proofErr w:type="spellStart"/>
      <w:r w:rsidR="005D3E1C">
        <w:rPr>
          <w:sz w:val="28"/>
          <w:szCs w:val="28"/>
        </w:rPr>
        <w:t>ms</w:t>
      </w:r>
      <w:proofErr w:type="spellEnd"/>
      <w:r w:rsidR="005D3E1C" w:rsidRPr="005D3E1C">
        <w:rPr>
          <w:sz w:val="28"/>
          <w:szCs w:val="28"/>
          <w:lang w:val="ru-RU"/>
        </w:rPr>
        <w:t xml:space="preserve">, </w:t>
      </w:r>
      <w:r w:rsidR="005D3E1C">
        <w:rPr>
          <w:sz w:val="28"/>
          <w:szCs w:val="28"/>
          <w:lang w:val="ru-RU"/>
        </w:rPr>
        <w:t>что хорошо для масштабирования</w:t>
      </w:r>
    </w:p>
    <w:p w14:paraId="4BE3D23B" w14:textId="77777777" w:rsidR="005D3E1C" w:rsidRDefault="005D3E1C" w:rsidP="00155CB6">
      <w:pPr>
        <w:rPr>
          <w:sz w:val="28"/>
          <w:szCs w:val="28"/>
          <w:lang w:val="ru-RU"/>
        </w:rPr>
      </w:pPr>
    </w:p>
    <w:p w14:paraId="56524F2D" w14:textId="5229549E" w:rsidR="005D3E1C" w:rsidRPr="005D3E1C" w:rsidRDefault="005D3E1C" w:rsidP="00155CB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Исходя из полученной информации – </w:t>
      </w:r>
      <w:r w:rsidRPr="005D3E1C">
        <w:rPr>
          <w:b/>
          <w:bCs/>
          <w:sz w:val="28"/>
          <w:szCs w:val="28"/>
          <w:lang w:val="ru-RU"/>
        </w:rPr>
        <w:t>конфигурация 3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является наилучшим вариантом</w:t>
      </w:r>
    </w:p>
    <w:p w14:paraId="265CC995" w14:textId="65BE310C" w:rsidR="00155CB6" w:rsidRDefault="00155CB6" w:rsidP="00155CB6">
      <w:pPr>
        <w:rPr>
          <w:lang w:val="ru-RU"/>
        </w:rPr>
      </w:pPr>
    </w:p>
    <w:p w14:paraId="5B33E679" w14:textId="77777777" w:rsidR="00155CB6" w:rsidRDefault="00155CB6" w:rsidP="00155CB6">
      <w:pPr>
        <w:rPr>
          <w:lang w:val="ru-RU"/>
        </w:rPr>
      </w:pPr>
    </w:p>
    <w:p w14:paraId="6DA6ABA3" w14:textId="77777777" w:rsidR="00155CB6" w:rsidRDefault="00155CB6" w:rsidP="00155CB6">
      <w:pPr>
        <w:rPr>
          <w:lang w:val="ru-RU"/>
        </w:rPr>
      </w:pPr>
    </w:p>
    <w:p w14:paraId="16BBFF3D" w14:textId="77777777" w:rsidR="005D3E1C" w:rsidRDefault="005D3E1C" w:rsidP="00155CB6">
      <w:pPr>
        <w:rPr>
          <w:lang w:val="ru-RU"/>
        </w:rPr>
      </w:pPr>
    </w:p>
    <w:p w14:paraId="23B16CDB" w14:textId="77777777" w:rsidR="005D3E1C" w:rsidRDefault="005D3E1C" w:rsidP="00155CB6">
      <w:pPr>
        <w:rPr>
          <w:lang w:val="ru-RU"/>
        </w:rPr>
      </w:pPr>
    </w:p>
    <w:p w14:paraId="2A81D98A" w14:textId="77777777" w:rsidR="005D3E1C" w:rsidRDefault="005D3E1C" w:rsidP="00155CB6">
      <w:pPr>
        <w:rPr>
          <w:lang w:val="ru-RU"/>
        </w:rPr>
      </w:pPr>
    </w:p>
    <w:p w14:paraId="4ACB6BCD" w14:textId="77777777" w:rsidR="005D3E1C" w:rsidRDefault="005D3E1C" w:rsidP="00155CB6">
      <w:pPr>
        <w:rPr>
          <w:lang w:val="ru-RU"/>
        </w:rPr>
      </w:pPr>
    </w:p>
    <w:p w14:paraId="65A20CBE" w14:textId="77777777" w:rsidR="005D3E1C" w:rsidRDefault="005D3E1C" w:rsidP="00155CB6">
      <w:pPr>
        <w:rPr>
          <w:lang w:val="ru-RU"/>
        </w:rPr>
      </w:pPr>
    </w:p>
    <w:p w14:paraId="1200395C" w14:textId="77777777" w:rsidR="005D3E1C" w:rsidRDefault="005D3E1C" w:rsidP="00155CB6">
      <w:pPr>
        <w:rPr>
          <w:lang w:val="ru-RU"/>
        </w:rPr>
      </w:pPr>
    </w:p>
    <w:p w14:paraId="63B9B581" w14:textId="77777777" w:rsidR="005D3E1C" w:rsidRDefault="005D3E1C" w:rsidP="00155CB6">
      <w:pPr>
        <w:rPr>
          <w:lang w:val="ru-RU"/>
        </w:rPr>
      </w:pPr>
    </w:p>
    <w:p w14:paraId="669AD77B" w14:textId="77777777" w:rsidR="005D3E1C" w:rsidRDefault="005D3E1C" w:rsidP="00155CB6">
      <w:pPr>
        <w:rPr>
          <w:lang w:val="ru-RU"/>
        </w:rPr>
      </w:pPr>
    </w:p>
    <w:p w14:paraId="0050F2B0" w14:textId="77777777" w:rsidR="005D3E1C" w:rsidRDefault="005D3E1C" w:rsidP="00155CB6">
      <w:pPr>
        <w:rPr>
          <w:lang w:val="ru-RU"/>
        </w:rPr>
      </w:pPr>
    </w:p>
    <w:p w14:paraId="2A941810" w14:textId="77777777" w:rsidR="005D3E1C" w:rsidRDefault="005D3E1C" w:rsidP="00155CB6">
      <w:pPr>
        <w:rPr>
          <w:lang w:val="ru-RU"/>
        </w:rPr>
      </w:pPr>
    </w:p>
    <w:p w14:paraId="461097B8" w14:textId="77777777" w:rsidR="005D3E1C" w:rsidRDefault="005D3E1C" w:rsidP="00155CB6">
      <w:pPr>
        <w:rPr>
          <w:lang w:val="ru-RU"/>
        </w:rPr>
      </w:pPr>
    </w:p>
    <w:p w14:paraId="5226DC10" w14:textId="77777777" w:rsidR="005D3E1C" w:rsidRDefault="005D3E1C" w:rsidP="00155CB6">
      <w:pPr>
        <w:rPr>
          <w:lang w:val="ru-RU"/>
        </w:rPr>
      </w:pPr>
    </w:p>
    <w:p w14:paraId="4C7FA642" w14:textId="77777777" w:rsidR="005D3E1C" w:rsidRDefault="005D3E1C" w:rsidP="00155CB6">
      <w:pPr>
        <w:rPr>
          <w:lang w:val="ru-RU"/>
        </w:rPr>
      </w:pPr>
    </w:p>
    <w:p w14:paraId="636D73F1" w14:textId="77777777" w:rsidR="005D3E1C" w:rsidRDefault="005D3E1C" w:rsidP="00155CB6">
      <w:pPr>
        <w:rPr>
          <w:lang w:val="ru-RU"/>
        </w:rPr>
      </w:pPr>
    </w:p>
    <w:p w14:paraId="6516E4F6" w14:textId="77777777" w:rsidR="005D3E1C" w:rsidRDefault="005D3E1C" w:rsidP="00155CB6">
      <w:pPr>
        <w:rPr>
          <w:lang w:val="ru-RU"/>
        </w:rPr>
      </w:pPr>
    </w:p>
    <w:p w14:paraId="4F2530A2" w14:textId="77777777" w:rsidR="005D3E1C" w:rsidRDefault="005D3E1C" w:rsidP="00155CB6">
      <w:pPr>
        <w:rPr>
          <w:lang w:val="ru-RU"/>
        </w:rPr>
      </w:pPr>
    </w:p>
    <w:p w14:paraId="4EEE7879" w14:textId="77777777" w:rsidR="005D3E1C" w:rsidRDefault="005D3E1C" w:rsidP="00155CB6">
      <w:pPr>
        <w:rPr>
          <w:lang w:val="ru-RU"/>
        </w:rPr>
      </w:pPr>
    </w:p>
    <w:p w14:paraId="44DB139A" w14:textId="77777777" w:rsidR="005D3E1C" w:rsidRDefault="005D3E1C" w:rsidP="00155CB6">
      <w:pPr>
        <w:rPr>
          <w:lang w:val="ru-RU"/>
        </w:rPr>
      </w:pPr>
    </w:p>
    <w:p w14:paraId="4FAC6C95" w14:textId="77777777" w:rsidR="005D3E1C" w:rsidRDefault="005D3E1C" w:rsidP="00155CB6">
      <w:pPr>
        <w:rPr>
          <w:lang w:val="ru-RU"/>
        </w:rPr>
      </w:pPr>
    </w:p>
    <w:p w14:paraId="750007FA" w14:textId="77777777" w:rsidR="005D3E1C" w:rsidRDefault="005D3E1C" w:rsidP="00155CB6">
      <w:pPr>
        <w:rPr>
          <w:lang w:val="ru-RU"/>
        </w:rPr>
      </w:pPr>
    </w:p>
    <w:p w14:paraId="25E76462" w14:textId="77777777" w:rsidR="005D3E1C" w:rsidRDefault="005D3E1C" w:rsidP="00155CB6">
      <w:pPr>
        <w:rPr>
          <w:lang w:val="ru-RU"/>
        </w:rPr>
      </w:pPr>
    </w:p>
    <w:p w14:paraId="01EF2CDF" w14:textId="77777777" w:rsidR="005D3E1C" w:rsidRDefault="005D3E1C" w:rsidP="00155CB6">
      <w:pPr>
        <w:rPr>
          <w:lang w:val="ru-RU"/>
        </w:rPr>
      </w:pPr>
    </w:p>
    <w:p w14:paraId="232BB851" w14:textId="77777777" w:rsidR="005D3E1C" w:rsidRDefault="005D3E1C" w:rsidP="00155CB6">
      <w:pPr>
        <w:rPr>
          <w:lang w:val="ru-RU"/>
        </w:rPr>
      </w:pPr>
    </w:p>
    <w:p w14:paraId="3C5116C0" w14:textId="77777777" w:rsidR="005D3E1C" w:rsidRDefault="005D3E1C" w:rsidP="00155CB6">
      <w:pPr>
        <w:rPr>
          <w:lang w:val="ru-RU"/>
        </w:rPr>
      </w:pPr>
    </w:p>
    <w:p w14:paraId="767EC505" w14:textId="0ED01328" w:rsidR="005D3E1C" w:rsidRDefault="005D3E1C" w:rsidP="005D3E1C">
      <w:pPr>
        <w:pStyle w:val="Heading1"/>
        <w:rPr>
          <w:lang w:val="ru-RU"/>
        </w:rPr>
      </w:pPr>
      <w:bookmarkStart w:id="5" w:name="_Toc196899017"/>
      <w:r>
        <w:rPr>
          <w:lang w:val="ru-RU"/>
        </w:rPr>
        <w:lastRenderedPageBreak/>
        <w:t>Стресс тестирование</w:t>
      </w:r>
      <w:bookmarkEnd w:id="5"/>
    </w:p>
    <w:p w14:paraId="25A0BCC5" w14:textId="77777777" w:rsidR="005D3E1C" w:rsidRPr="004349A6" w:rsidRDefault="005D3E1C" w:rsidP="005D3E1C">
      <w:pPr>
        <w:rPr>
          <w:lang w:val="ru-RU"/>
        </w:rPr>
      </w:pPr>
    </w:p>
    <w:p w14:paraId="38F19C20" w14:textId="6AEAD34E" w:rsidR="005D3E1C" w:rsidRPr="007272B6" w:rsidRDefault="005D3E1C" w:rsidP="005D3E1C">
      <w:pPr>
        <w:rPr>
          <w:sz w:val="28"/>
          <w:szCs w:val="28"/>
          <w:lang w:val="ru-RU"/>
        </w:rPr>
      </w:pPr>
      <w:r w:rsidRPr="007272B6">
        <w:rPr>
          <w:sz w:val="28"/>
          <w:szCs w:val="28"/>
          <w:lang w:val="ru-RU"/>
        </w:rPr>
        <w:t>Проведем тестирование постепенно увеличивая количество пользователей и смотря на итоги (уберем ограничения по количеству запросов)</w:t>
      </w:r>
    </w:p>
    <w:p w14:paraId="24410638" w14:textId="77777777" w:rsidR="005D3E1C" w:rsidRPr="007272B6" w:rsidRDefault="005D3E1C" w:rsidP="005D3E1C">
      <w:pPr>
        <w:rPr>
          <w:sz w:val="28"/>
          <w:szCs w:val="28"/>
          <w:lang w:val="ru-RU"/>
        </w:rPr>
      </w:pPr>
    </w:p>
    <w:p w14:paraId="076D6770" w14:textId="77777777" w:rsidR="005D3E1C" w:rsidRPr="007272B6" w:rsidRDefault="005D3E1C" w:rsidP="005D3E1C">
      <w:pPr>
        <w:rPr>
          <w:sz w:val="28"/>
          <w:szCs w:val="28"/>
          <w:lang w:val="ru-RU"/>
        </w:rPr>
      </w:pPr>
    </w:p>
    <w:p w14:paraId="46CED731" w14:textId="285F17E5" w:rsidR="005D3E1C" w:rsidRPr="007272B6" w:rsidRDefault="005D3E1C" w:rsidP="005D3E1C">
      <w:pPr>
        <w:rPr>
          <w:sz w:val="28"/>
          <w:szCs w:val="28"/>
        </w:rPr>
      </w:pPr>
      <w:r w:rsidRPr="007272B6">
        <w:rPr>
          <w:sz w:val="28"/>
          <w:szCs w:val="28"/>
          <w:lang w:val="ru-RU"/>
        </w:rPr>
        <w:t>Все те же 10 пользователей</w:t>
      </w:r>
      <w:r w:rsidRPr="007272B6">
        <w:rPr>
          <w:sz w:val="28"/>
          <w:szCs w:val="28"/>
        </w:rPr>
        <w:t>:</w:t>
      </w:r>
    </w:p>
    <w:p w14:paraId="076B1E4B" w14:textId="17ACD5C1" w:rsidR="005D3E1C" w:rsidRDefault="005D3E1C" w:rsidP="005D3E1C">
      <w:pPr>
        <w:rPr>
          <w:lang w:val="ru-RU"/>
        </w:rPr>
      </w:pPr>
      <w:r w:rsidRPr="005D3E1C">
        <w:rPr>
          <w:noProof/>
        </w:rPr>
        <w:drawing>
          <wp:inline distT="0" distB="0" distL="0" distR="0" wp14:anchorId="5C911A5D" wp14:editId="13144CB1">
            <wp:extent cx="5939790" cy="363220"/>
            <wp:effectExtent l="0" t="0" r="3810" b="5080"/>
            <wp:docPr id="11437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46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7A19" w14:textId="4975BFE5" w:rsidR="005D3E1C" w:rsidRDefault="005D3E1C" w:rsidP="005D3E1C">
      <w:pPr>
        <w:rPr>
          <w:lang w:val="ru-RU"/>
        </w:rPr>
      </w:pPr>
      <w:r w:rsidRPr="005D3E1C">
        <w:rPr>
          <w:noProof/>
          <w:lang w:val="ru-RU"/>
        </w:rPr>
        <w:drawing>
          <wp:inline distT="0" distB="0" distL="0" distR="0" wp14:anchorId="454FA290" wp14:editId="0333EEC8">
            <wp:extent cx="5939790" cy="369570"/>
            <wp:effectExtent l="0" t="0" r="3810" b="0"/>
            <wp:docPr id="19093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6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60FF" w14:textId="65205D8A" w:rsidR="005D3E1C" w:rsidRDefault="005D3E1C" w:rsidP="005D3E1C">
      <w:pPr>
        <w:rPr>
          <w:lang w:val="ru-RU"/>
        </w:rPr>
      </w:pPr>
      <w:r w:rsidRPr="005D3E1C">
        <w:rPr>
          <w:noProof/>
          <w:lang w:val="ru-RU"/>
        </w:rPr>
        <w:drawing>
          <wp:inline distT="0" distB="0" distL="0" distR="0" wp14:anchorId="25B16AAD" wp14:editId="3ADE1D13">
            <wp:extent cx="5939790" cy="3692525"/>
            <wp:effectExtent l="0" t="0" r="3810" b="3175"/>
            <wp:docPr id="840312465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2465" name="Picture 1" descr="A graph with a line going up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5975" w14:textId="77777777" w:rsidR="005D3E1C" w:rsidRDefault="005D3E1C" w:rsidP="005D3E1C">
      <w:pPr>
        <w:rPr>
          <w:lang w:val="ru-RU"/>
        </w:rPr>
      </w:pPr>
    </w:p>
    <w:p w14:paraId="7D406248" w14:textId="22AE1BAB" w:rsidR="005D3E1C" w:rsidRPr="007272B6" w:rsidRDefault="005D3E1C" w:rsidP="005D3E1C">
      <w:pPr>
        <w:rPr>
          <w:sz w:val="28"/>
          <w:szCs w:val="28"/>
        </w:rPr>
      </w:pPr>
      <w:r w:rsidRPr="007272B6">
        <w:rPr>
          <w:sz w:val="28"/>
          <w:szCs w:val="28"/>
          <w:lang w:val="ru-RU"/>
        </w:rPr>
        <w:t>15 пользователей</w:t>
      </w:r>
      <w:r w:rsidRPr="007272B6">
        <w:rPr>
          <w:sz w:val="28"/>
          <w:szCs w:val="28"/>
        </w:rPr>
        <w:t>:</w:t>
      </w:r>
    </w:p>
    <w:p w14:paraId="1614AA71" w14:textId="24A772B0" w:rsidR="005D3E1C" w:rsidRDefault="005D3E1C" w:rsidP="005D3E1C">
      <w:r w:rsidRPr="005D3E1C">
        <w:rPr>
          <w:noProof/>
        </w:rPr>
        <w:drawing>
          <wp:inline distT="0" distB="0" distL="0" distR="0" wp14:anchorId="46E78535" wp14:editId="135C1669">
            <wp:extent cx="5939790" cy="417195"/>
            <wp:effectExtent l="0" t="0" r="3810" b="1905"/>
            <wp:docPr id="16940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0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D1B" w14:textId="7131096F" w:rsidR="005D3E1C" w:rsidRDefault="007272B6" w:rsidP="005D3E1C">
      <w:r w:rsidRPr="007272B6">
        <w:rPr>
          <w:noProof/>
        </w:rPr>
        <w:drawing>
          <wp:inline distT="0" distB="0" distL="0" distR="0" wp14:anchorId="0143D5FF" wp14:editId="04629E81">
            <wp:extent cx="5939790" cy="376555"/>
            <wp:effectExtent l="0" t="0" r="3810" b="4445"/>
            <wp:docPr id="3373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50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5D3C" w14:textId="77777777" w:rsidR="007272B6" w:rsidRDefault="007272B6" w:rsidP="005D3E1C"/>
    <w:p w14:paraId="1CE5CDB5" w14:textId="77777777" w:rsidR="007272B6" w:rsidRDefault="007272B6" w:rsidP="005D3E1C"/>
    <w:p w14:paraId="2CEE4D62" w14:textId="77777777" w:rsidR="007272B6" w:rsidRDefault="007272B6" w:rsidP="005D3E1C"/>
    <w:p w14:paraId="329EC3C7" w14:textId="77777777" w:rsidR="007272B6" w:rsidRDefault="007272B6" w:rsidP="005D3E1C"/>
    <w:p w14:paraId="3DE4219D" w14:textId="77777777" w:rsidR="007272B6" w:rsidRDefault="007272B6" w:rsidP="005D3E1C"/>
    <w:p w14:paraId="0176682C" w14:textId="77777777" w:rsidR="007272B6" w:rsidRDefault="007272B6" w:rsidP="005D3E1C"/>
    <w:p w14:paraId="75A9770E" w14:textId="77777777" w:rsidR="007272B6" w:rsidRDefault="007272B6" w:rsidP="005D3E1C"/>
    <w:p w14:paraId="763900C8" w14:textId="77777777" w:rsidR="007272B6" w:rsidRDefault="007272B6" w:rsidP="005D3E1C"/>
    <w:p w14:paraId="5AC9DCB7" w14:textId="08586980" w:rsidR="007272B6" w:rsidRDefault="007272B6" w:rsidP="005D3E1C">
      <w:r w:rsidRPr="007272B6">
        <w:rPr>
          <w:noProof/>
        </w:rPr>
        <w:lastRenderedPageBreak/>
        <w:drawing>
          <wp:inline distT="0" distB="0" distL="0" distR="0" wp14:anchorId="42D40C5F" wp14:editId="691A7DD1">
            <wp:extent cx="5939790" cy="3628390"/>
            <wp:effectExtent l="0" t="0" r="3810" b="3810"/>
            <wp:docPr id="855752709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2709" name="Picture 1" descr="A graph with a line going up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8860" w14:textId="77777777" w:rsidR="007272B6" w:rsidRDefault="007272B6" w:rsidP="005D3E1C"/>
    <w:p w14:paraId="7BD9AEF9" w14:textId="5E5EC261" w:rsidR="007272B6" w:rsidRPr="007272B6" w:rsidRDefault="007272B6" w:rsidP="005D3E1C">
      <w:pPr>
        <w:rPr>
          <w:sz w:val="28"/>
          <w:szCs w:val="28"/>
          <w:lang w:val="ru-RU"/>
        </w:rPr>
      </w:pPr>
      <w:r w:rsidRPr="007272B6">
        <w:rPr>
          <w:sz w:val="28"/>
          <w:szCs w:val="28"/>
          <w:lang w:val="ru-RU"/>
        </w:rPr>
        <w:t>Как можно заметить процент ошибки (по времени отклика) уже поднялся до 32%, что довольно велико</w:t>
      </w:r>
    </w:p>
    <w:p w14:paraId="53F87009" w14:textId="77777777" w:rsidR="007272B6" w:rsidRPr="007272B6" w:rsidRDefault="007272B6" w:rsidP="005D3E1C">
      <w:pPr>
        <w:rPr>
          <w:sz w:val="28"/>
          <w:szCs w:val="28"/>
          <w:lang w:val="ru-RU"/>
        </w:rPr>
      </w:pPr>
    </w:p>
    <w:p w14:paraId="7499AEAF" w14:textId="3F3CBD83" w:rsidR="007272B6" w:rsidRPr="004349A6" w:rsidRDefault="007272B6" w:rsidP="005D3E1C">
      <w:pPr>
        <w:rPr>
          <w:sz w:val="28"/>
          <w:szCs w:val="28"/>
          <w:lang w:val="ru-RU"/>
        </w:rPr>
      </w:pPr>
      <w:r w:rsidRPr="007272B6">
        <w:rPr>
          <w:sz w:val="28"/>
          <w:szCs w:val="28"/>
          <w:lang w:val="ru-RU"/>
        </w:rPr>
        <w:t>Ради интереса проведем финальное тестирование для 20 пользователей:</w:t>
      </w:r>
    </w:p>
    <w:p w14:paraId="6A5916A5" w14:textId="77777777" w:rsidR="007272B6" w:rsidRPr="004349A6" w:rsidRDefault="007272B6" w:rsidP="005D3E1C">
      <w:pPr>
        <w:rPr>
          <w:sz w:val="28"/>
          <w:szCs w:val="28"/>
          <w:lang w:val="ru-RU"/>
        </w:rPr>
      </w:pPr>
    </w:p>
    <w:p w14:paraId="48B8E964" w14:textId="5164C996" w:rsidR="007272B6" w:rsidRDefault="007272B6" w:rsidP="005D3E1C">
      <w:r w:rsidRPr="007272B6">
        <w:rPr>
          <w:noProof/>
        </w:rPr>
        <w:drawing>
          <wp:inline distT="0" distB="0" distL="0" distR="0" wp14:anchorId="2296524A" wp14:editId="71A6ED61">
            <wp:extent cx="5939790" cy="349250"/>
            <wp:effectExtent l="0" t="0" r="3810" b="6350"/>
            <wp:docPr id="6229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932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5748" w14:textId="4D9160F8" w:rsidR="007272B6" w:rsidRDefault="007272B6" w:rsidP="005D3E1C">
      <w:r w:rsidRPr="007272B6">
        <w:rPr>
          <w:noProof/>
        </w:rPr>
        <w:drawing>
          <wp:inline distT="0" distB="0" distL="0" distR="0" wp14:anchorId="5D41D8D8" wp14:editId="5712CF1D">
            <wp:extent cx="5939790" cy="446405"/>
            <wp:effectExtent l="0" t="0" r="3810" b="0"/>
            <wp:docPr id="9082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8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865" w14:textId="303D5914" w:rsidR="007272B6" w:rsidRDefault="007272B6" w:rsidP="005D3E1C">
      <w:r w:rsidRPr="007272B6">
        <w:rPr>
          <w:noProof/>
        </w:rPr>
        <w:drawing>
          <wp:inline distT="0" distB="0" distL="0" distR="0" wp14:anchorId="3C8F1D3F" wp14:editId="35BA92E5">
            <wp:extent cx="5939790" cy="3648075"/>
            <wp:effectExtent l="0" t="0" r="3810" b="0"/>
            <wp:docPr id="1493265947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65947" name="Picture 1" descr="A graph with a line going up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4EEC" w14:textId="77777777" w:rsidR="007272B6" w:rsidRDefault="007272B6" w:rsidP="005D3E1C"/>
    <w:p w14:paraId="55079A87" w14:textId="77777777" w:rsidR="007272B6" w:rsidRDefault="007272B6" w:rsidP="005D3E1C"/>
    <w:p w14:paraId="2713C3E9" w14:textId="3BCF211D" w:rsidR="007272B6" w:rsidRDefault="007272B6" w:rsidP="005D3E1C">
      <w:pPr>
        <w:rPr>
          <w:sz w:val="28"/>
          <w:szCs w:val="28"/>
          <w:lang w:val="ru-RU"/>
        </w:rPr>
      </w:pPr>
      <w:r w:rsidRPr="007272B6">
        <w:rPr>
          <w:sz w:val="28"/>
          <w:szCs w:val="28"/>
          <w:lang w:val="ru-RU"/>
        </w:rPr>
        <w:t>Как можно заметить</w:t>
      </w:r>
      <w:r>
        <w:rPr>
          <w:sz w:val="28"/>
          <w:szCs w:val="28"/>
          <w:lang w:val="ru-RU"/>
        </w:rPr>
        <w:t xml:space="preserve"> количество ошибок становится недопустимо огромным, из-за среднего времени отклика около 881 </w:t>
      </w:r>
      <w:proofErr w:type="spellStart"/>
      <w:r>
        <w:rPr>
          <w:sz w:val="28"/>
          <w:szCs w:val="28"/>
        </w:rPr>
        <w:t>ms</w:t>
      </w:r>
      <w:proofErr w:type="spellEnd"/>
      <w:r w:rsidRPr="007272B6">
        <w:rPr>
          <w:sz w:val="28"/>
          <w:szCs w:val="28"/>
          <w:lang w:val="ru-RU"/>
        </w:rPr>
        <w:t xml:space="preserve">, </w:t>
      </w:r>
      <w:proofErr w:type="gramStart"/>
      <w:r>
        <w:rPr>
          <w:sz w:val="28"/>
          <w:szCs w:val="28"/>
          <w:lang w:val="ru-RU"/>
        </w:rPr>
        <w:t>что впрочем</w:t>
      </w:r>
      <w:proofErr w:type="gramEnd"/>
      <w:r>
        <w:rPr>
          <w:sz w:val="28"/>
          <w:szCs w:val="28"/>
          <w:lang w:val="ru-RU"/>
        </w:rPr>
        <w:t xml:space="preserve"> на </w:t>
      </w:r>
      <w:r w:rsidRPr="007272B6">
        <w:rPr>
          <w:sz w:val="28"/>
          <w:szCs w:val="28"/>
          <w:lang w:val="ru-RU"/>
        </w:rPr>
        <w:t>71</w:t>
      </w:r>
      <w:proofErr w:type="spellStart"/>
      <w:r>
        <w:rPr>
          <w:sz w:val="28"/>
          <w:szCs w:val="28"/>
        </w:rPr>
        <w:t>ms</w:t>
      </w:r>
      <w:proofErr w:type="spellEnd"/>
      <w:r w:rsidRPr="007272B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больше допустимого</w:t>
      </w:r>
    </w:p>
    <w:p w14:paraId="7EE3BA9C" w14:textId="77777777" w:rsidR="007272B6" w:rsidRDefault="007272B6" w:rsidP="005D3E1C">
      <w:pPr>
        <w:rPr>
          <w:sz w:val="28"/>
          <w:szCs w:val="28"/>
          <w:lang w:val="ru-RU"/>
        </w:rPr>
      </w:pPr>
    </w:p>
    <w:p w14:paraId="662E7CD3" w14:textId="77777777" w:rsidR="007272B6" w:rsidRDefault="007272B6" w:rsidP="005D3E1C">
      <w:pPr>
        <w:rPr>
          <w:sz w:val="28"/>
          <w:szCs w:val="28"/>
          <w:lang w:val="ru-RU"/>
        </w:rPr>
      </w:pPr>
    </w:p>
    <w:p w14:paraId="1A15DBC2" w14:textId="06FA1A8F" w:rsidR="005D3E1C" w:rsidRDefault="007272B6" w:rsidP="005D3E1C">
      <w:pPr>
        <w:rPr>
          <w:sz w:val="28"/>
          <w:szCs w:val="28"/>
        </w:rPr>
      </w:pPr>
      <w:r>
        <w:rPr>
          <w:sz w:val="28"/>
          <w:szCs w:val="28"/>
          <w:lang w:val="ru-RU"/>
        </w:rPr>
        <w:t>Построим финальный график</w:t>
      </w:r>
      <w:r>
        <w:rPr>
          <w:sz w:val="28"/>
          <w:szCs w:val="28"/>
        </w:rPr>
        <w:t>:</w:t>
      </w:r>
    </w:p>
    <w:p w14:paraId="0D7DC853" w14:textId="261C2733" w:rsidR="007272B6" w:rsidRDefault="007272B6" w:rsidP="005D3E1C">
      <w:r w:rsidRPr="007272B6">
        <w:rPr>
          <w:noProof/>
        </w:rPr>
        <w:drawing>
          <wp:inline distT="0" distB="0" distL="0" distR="0" wp14:anchorId="21188481" wp14:editId="75C3ECAB">
            <wp:extent cx="5939790" cy="3599815"/>
            <wp:effectExtent l="0" t="0" r="3810" b="0"/>
            <wp:docPr id="859293024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3024" name="Picture 1" descr="A graph with a line and a red lin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4528" w14:textId="77777777" w:rsidR="007272B6" w:rsidRDefault="007272B6" w:rsidP="005D3E1C"/>
    <w:p w14:paraId="0FF2E1FB" w14:textId="48FDA167" w:rsidR="007272B6" w:rsidRDefault="007272B6" w:rsidP="005D3E1C">
      <w:pPr>
        <w:rPr>
          <w:lang w:val="ru-RU"/>
        </w:rPr>
      </w:pPr>
    </w:p>
    <w:p w14:paraId="53FD319D" w14:textId="77777777" w:rsidR="007272B6" w:rsidRDefault="007272B6" w:rsidP="005D3E1C">
      <w:pPr>
        <w:rPr>
          <w:lang w:val="ru-RU"/>
        </w:rPr>
      </w:pPr>
    </w:p>
    <w:p w14:paraId="26E30F8F" w14:textId="77777777" w:rsidR="007272B6" w:rsidRDefault="007272B6" w:rsidP="005D3E1C">
      <w:pPr>
        <w:rPr>
          <w:lang w:val="ru-RU"/>
        </w:rPr>
      </w:pPr>
    </w:p>
    <w:p w14:paraId="74D3D9AA" w14:textId="77777777" w:rsidR="007272B6" w:rsidRDefault="007272B6" w:rsidP="005D3E1C">
      <w:pPr>
        <w:rPr>
          <w:lang w:val="ru-RU"/>
        </w:rPr>
      </w:pPr>
    </w:p>
    <w:p w14:paraId="5FA88990" w14:textId="77777777" w:rsidR="007272B6" w:rsidRDefault="007272B6" w:rsidP="005D3E1C">
      <w:pPr>
        <w:rPr>
          <w:lang w:val="ru-RU"/>
        </w:rPr>
      </w:pPr>
    </w:p>
    <w:p w14:paraId="0EC839EC" w14:textId="77777777" w:rsidR="007272B6" w:rsidRDefault="007272B6" w:rsidP="005D3E1C">
      <w:pPr>
        <w:rPr>
          <w:lang w:val="ru-RU"/>
        </w:rPr>
      </w:pPr>
    </w:p>
    <w:p w14:paraId="04E686C3" w14:textId="77777777" w:rsidR="007272B6" w:rsidRDefault="007272B6" w:rsidP="005D3E1C">
      <w:pPr>
        <w:rPr>
          <w:lang w:val="ru-RU"/>
        </w:rPr>
      </w:pPr>
    </w:p>
    <w:p w14:paraId="0D3A95AA" w14:textId="77777777" w:rsidR="007272B6" w:rsidRDefault="007272B6" w:rsidP="005D3E1C">
      <w:pPr>
        <w:rPr>
          <w:lang w:val="ru-RU"/>
        </w:rPr>
      </w:pPr>
    </w:p>
    <w:p w14:paraId="5C581CF0" w14:textId="77777777" w:rsidR="007272B6" w:rsidRDefault="007272B6" w:rsidP="005D3E1C">
      <w:pPr>
        <w:rPr>
          <w:lang w:val="ru-RU"/>
        </w:rPr>
      </w:pPr>
    </w:p>
    <w:p w14:paraId="36C844E9" w14:textId="77777777" w:rsidR="007272B6" w:rsidRDefault="007272B6" w:rsidP="005D3E1C">
      <w:pPr>
        <w:rPr>
          <w:lang w:val="ru-RU"/>
        </w:rPr>
      </w:pPr>
    </w:p>
    <w:p w14:paraId="24A0E7E2" w14:textId="77777777" w:rsidR="007272B6" w:rsidRDefault="007272B6" w:rsidP="005D3E1C">
      <w:pPr>
        <w:rPr>
          <w:lang w:val="ru-RU"/>
        </w:rPr>
      </w:pPr>
    </w:p>
    <w:p w14:paraId="41A3D22B" w14:textId="77777777" w:rsidR="007272B6" w:rsidRDefault="007272B6" w:rsidP="005D3E1C">
      <w:pPr>
        <w:rPr>
          <w:lang w:val="ru-RU"/>
        </w:rPr>
      </w:pPr>
    </w:p>
    <w:p w14:paraId="3EE60214" w14:textId="77777777" w:rsidR="007272B6" w:rsidRDefault="007272B6" w:rsidP="005D3E1C">
      <w:pPr>
        <w:rPr>
          <w:lang w:val="ru-RU"/>
        </w:rPr>
      </w:pPr>
    </w:p>
    <w:p w14:paraId="4AFEE7EE" w14:textId="77777777" w:rsidR="007272B6" w:rsidRDefault="007272B6" w:rsidP="005D3E1C">
      <w:pPr>
        <w:rPr>
          <w:lang w:val="ru-RU"/>
        </w:rPr>
      </w:pPr>
    </w:p>
    <w:p w14:paraId="00CF52F7" w14:textId="77777777" w:rsidR="007272B6" w:rsidRDefault="007272B6" w:rsidP="005D3E1C">
      <w:pPr>
        <w:rPr>
          <w:lang w:val="ru-RU"/>
        </w:rPr>
      </w:pPr>
    </w:p>
    <w:p w14:paraId="06BE7B93" w14:textId="77777777" w:rsidR="007272B6" w:rsidRDefault="007272B6" w:rsidP="005D3E1C">
      <w:pPr>
        <w:rPr>
          <w:lang w:val="ru-RU"/>
        </w:rPr>
      </w:pPr>
    </w:p>
    <w:p w14:paraId="010F569F" w14:textId="77777777" w:rsidR="007272B6" w:rsidRDefault="007272B6" w:rsidP="005D3E1C">
      <w:pPr>
        <w:rPr>
          <w:lang w:val="ru-RU"/>
        </w:rPr>
      </w:pPr>
    </w:p>
    <w:p w14:paraId="1D930940" w14:textId="77777777" w:rsidR="007272B6" w:rsidRDefault="007272B6" w:rsidP="005D3E1C">
      <w:pPr>
        <w:rPr>
          <w:lang w:val="ru-RU"/>
        </w:rPr>
      </w:pPr>
    </w:p>
    <w:p w14:paraId="2719464A" w14:textId="77777777" w:rsidR="007272B6" w:rsidRDefault="007272B6" w:rsidP="005D3E1C">
      <w:pPr>
        <w:rPr>
          <w:lang w:val="ru-RU"/>
        </w:rPr>
      </w:pPr>
    </w:p>
    <w:p w14:paraId="2EFD8C77" w14:textId="77777777" w:rsidR="007272B6" w:rsidRDefault="007272B6" w:rsidP="005D3E1C">
      <w:pPr>
        <w:rPr>
          <w:lang w:val="ru-RU"/>
        </w:rPr>
      </w:pPr>
    </w:p>
    <w:p w14:paraId="4046DDA6" w14:textId="77777777" w:rsidR="007272B6" w:rsidRDefault="007272B6" w:rsidP="005D3E1C">
      <w:pPr>
        <w:rPr>
          <w:lang w:val="ru-RU"/>
        </w:rPr>
      </w:pPr>
    </w:p>
    <w:p w14:paraId="402A5BCB" w14:textId="77777777" w:rsidR="007272B6" w:rsidRDefault="007272B6" w:rsidP="005D3E1C">
      <w:pPr>
        <w:rPr>
          <w:lang w:val="ru-RU"/>
        </w:rPr>
      </w:pPr>
    </w:p>
    <w:p w14:paraId="114A3833" w14:textId="77777777" w:rsidR="007272B6" w:rsidRDefault="007272B6" w:rsidP="005D3E1C">
      <w:pPr>
        <w:rPr>
          <w:lang w:val="ru-RU"/>
        </w:rPr>
      </w:pPr>
    </w:p>
    <w:p w14:paraId="3AD8A7A6" w14:textId="77777777" w:rsidR="007272B6" w:rsidRDefault="007272B6" w:rsidP="005D3E1C">
      <w:pPr>
        <w:rPr>
          <w:lang w:val="ru-RU"/>
        </w:rPr>
      </w:pPr>
    </w:p>
    <w:p w14:paraId="4A0ADBDD" w14:textId="77777777" w:rsidR="007272B6" w:rsidRDefault="007272B6" w:rsidP="005D3E1C">
      <w:pPr>
        <w:rPr>
          <w:lang w:val="ru-RU"/>
        </w:rPr>
      </w:pPr>
    </w:p>
    <w:p w14:paraId="63720479" w14:textId="233E89B5" w:rsidR="007272B6" w:rsidRDefault="007272B6" w:rsidP="007272B6">
      <w:pPr>
        <w:pStyle w:val="Heading1"/>
        <w:rPr>
          <w:lang w:val="ru-RU"/>
        </w:rPr>
      </w:pPr>
      <w:bookmarkStart w:id="6" w:name="_Toc196899018"/>
      <w:r>
        <w:rPr>
          <w:lang w:val="ru-RU"/>
        </w:rPr>
        <w:lastRenderedPageBreak/>
        <w:t>Выводы</w:t>
      </w:r>
      <w:bookmarkEnd w:id="6"/>
    </w:p>
    <w:p w14:paraId="10CCFE25" w14:textId="77777777" w:rsidR="006B6358" w:rsidRPr="006B6358" w:rsidRDefault="006B6358" w:rsidP="006B6358">
      <w:pPr>
        <w:rPr>
          <w:lang w:val="ru-RU"/>
        </w:rPr>
      </w:pPr>
    </w:p>
    <w:p w14:paraId="4174FA36" w14:textId="4B783377" w:rsidR="007272B6" w:rsidRPr="007272B6" w:rsidRDefault="006B6358" w:rsidP="007272B6">
      <w:pPr>
        <w:rPr>
          <w:lang w:val="ru-RU"/>
        </w:rPr>
      </w:pPr>
      <w:r w:rsidRPr="006B6358">
        <w:rPr>
          <w:rStyle w:val="ng-star-inserted"/>
          <w:lang w:val="ru-RU"/>
        </w:rPr>
        <w:t xml:space="preserve">В ходе стресс-тестирования было определено, что выбранная Конфигурация </w:t>
      </w:r>
      <w:r>
        <w:rPr>
          <w:rStyle w:val="ng-star-inserted"/>
          <w:lang w:val="ru-RU"/>
        </w:rPr>
        <w:t>3</w:t>
      </w:r>
      <w:r w:rsidRPr="006B6358">
        <w:rPr>
          <w:rStyle w:val="ng-star-inserted"/>
          <w:lang w:val="ru-RU"/>
        </w:rPr>
        <w:t xml:space="preserve"> перестает удовлетворять требованиям по времени отклика (810 мс) при нагрузке примерно в </w:t>
      </w:r>
      <w:r>
        <w:rPr>
          <w:rStyle w:val="ng-star-inserted"/>
          <w:lang w:val="ru-RU"/>
        </w:rPr>
        <w:t xml:space="preserve">15 </w:t>
      </w:r>
      <w:r w:rsidRPr="006B6358">
        <w:rPr>
          <w:rStyle w:val="ng-star-inserted"/>
          <w:lang w:val="ru-RU"/>
        </w:rPr>
        <w:t>пользователей. При этой нагрузке 90-й перцентиль времени отклика превысил пороговое значение"</w:t>
      </w:r>
    </w:p>
    <w:sectPr w:rsidR="007272B6" w:rsidRPr="007272B6" w:rsidSect="00981A92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EBA0" w14:textId="77777777" w:rsidR="00823DC5" w:rsidRDefault="00823DC5" w:rsidP="00143694">
      <w:r>
        <w:separator/>
      </w:r>
    </w:p>
  </w:endnote>
  <w:endnote w:type="continuationSeparator" w:id="0">
    <w:p w14:paraId="18A48841" w14:textId="77777777" w:rsidR="00823DC5" w:rsidRDefault="00823DC5" w:rsidP="0014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Arial"/>
    <w:panose1 w:val="020B0604020202020204"/>
    <w:charset w:val="00"/>
    <w:family w:val="roman"/>
    <w:notTrueType/>
    <w:pitch w:val="default"/>
  </w:font>
  <w:font w:name="TimesNewRomanPS-BoldMT">
    <w:altName w:val="Arial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7126" w14:textId="77777777" w:rsidR="00823DC5" w:rsidRDefault="00823DC5" w:rsidP="00143694">
      <w:r>
        <w:separator/>
      </w:r>
    </w:p>
  </w:footnote>
  <w:footnote w:type="continuationSeparator" w:id="0">
    <w:p w14:paraId="6B5A5902" w14:textId="77777777" w:rsidR="00823DC5" w:rsidRDefault="00823DC5" w:rsidP="00143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FBA"/>
    <w:multiLevelType w:val="multilevel"/>
    <w:tmpl w:val="7152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0DAD"/>
    <w:multiLevelType w:val="hybridMultilevel"/>
    <w:tmpl w:val="A614E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EA7"/>
    <w:multiLevelType w:val="hybridMultilevel"/>
    <w:tmpl w:val="9A4E4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C408E"/>
    <w:multiLevelType w:val="hybridMultilevel"/>
    <w:tmpl w:val="0A4EC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F21E18">
      <w:numFmt w:val="bullet"/>
      <w:lvlText w:val="©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13AD3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0429C"/>
    <w:multiLevelType w:val="multilevel"/>
    <w:tmpl w:val="359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C4C2A"/>
    <w:multiLevelType w:val="multilevel"/>
    <w:tmpl w:val="52F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607"/>
    <w:multiLevelType w:val="multilevel"/>
    <w:tmpl w:val="DE8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75792"/>
    <w:multiLevelType w:val="multilevel"/>
    <w:tmpl w:val="98B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943B4"/>
    <w:multiLevelType w:val="multilevel"/>
    <w:tmpl w:val="103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43D86"/>
    <w:multiLevelType w:val="multilevel"/>
    <w:tmpl w:val="F41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040B90"/>
    <w:multiLevelType w:val="multilevel"/>
    <w:tmpl w:val="A8F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84D38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E66A6"/>
    <w:multiLevelType w:val="hybridMultilevel"/>
    <w:tmpl w:val="81D42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11822"/>
    <w:multiLevelType w:val="multilevel"/>
    <w:tmpl w:val="E79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013E1"/>
    <w:multiLevelType w:val="hybridMultilevel"/>
    <w:tmpl w:val="C9986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45796"/>
    <w:multiLevelType w:val="hybridMultilevel"/>
    <w:tmpl w:val="D4A69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701DF"/>
    <w:multiLevelType w:val="multilevel"/>
    <w:tmpl w:val="D8000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92262B"/>
    <w:multiLevelType w:val="multilevel"/>
    <w:tmpl w:val="D0E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5209B"/>
    <w:multiLevelType w:val="hybridMultilevel"/>
    <w:tmpl w:val="4802E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456B3"/>
    <w:multiLevelType w:val="hybridMultilevel"/>
    <w:tmpl w:val="84067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D1DDA"/>
    <w:multiLevelType w:val="multilevel"/>
    <w:tmpl w:val="F410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01AF5"/>
    <w:multiLevelType w:val="hybridMultilevel"/>
    <w:tmpl w:val="E044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9F4160"/>
    <w:multiLevelType w:val="multilevel"/>
    <w:tmpl w:val="A71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13340"/>
    <w:multiLevelType w:val="multilevel"/>
    <w:tmpl w:val="B1CC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67539"/>
    <w:multiLevelType w:val="hybridMultilevel"/>
    <w:tmpl w:val="BE020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497855"/>
    <w:multiLevelType w:val="multilevel"/>
    <w:tmpl w:val="5C9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77F3080"/>
    <w:multiLevelType w:val="multilevel"/>
    <w:tmpl w:val="C10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402517"/>
    <w:multiLevelType w:val="hybridMultilevel"/>
    <w:tmpl w:val="1340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403037"/>
    <w:multiLevelType w:val="multilevel"/>
    <w:tmpl w:val="EB7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EE6B78"/>
    <w:multiLevelType w:val="multilevel"/>
    <w:tmpl w:val="600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16111"/>
    <w:multiLevelType w:val="hybridMultilevel"/>
    <w:tmpl w:val="2458B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8E7D1E"/>
    <w:multiLevelType w:val="hybridMultilevel"/>
    <w:tmpl w:val="85105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EB1839"/>
    <w:multiLevelType w:val="multilevel"/>
    <w:tmpl w:val="FD3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50A46"/>
    <w:multiLevelType w:val="hybridMultilevel"/>
    <w:tmpl w:val="A86CA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7C33F4"/>
    <w:multiLevelType w:val="hybridMultilevel"/>
    <w:tmpl w:val="A70E4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A07407"/>
    <w:multiLevelType w:val="multilevel"/>
    <w:tmpl w:val="E83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D25BB"/>
    <w:multiLevelType w:val="multilevel"/>
    <w:tmpl w:val="6F6E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24794F"/>
    <w:multiLevelType w:val="multilevel"/>
    <w:tmpl w:val="3BA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675E23"/>
    <w:multiLevelType w:val="multilevel"/>
    <w:tmpl w:val="70F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904EB"/>
    <w:multiLevelType w:val="multilevel"/>
    <w:tmpl w:val="AFB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C32E83"/>
    <w:multiLevelType w:val="multilevel"/>
    <w:tmpl w:val="29C8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F665E0"/>
    <w:multiLevelType w:val="hybridMultilevel"/>
    <w:tmpl w:val="4462B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0F2D2E"/>
    <w:multiLevelType w:val="hybridMultilevel"/>
    <w:tmpl w:val="EEC48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F64C03"/>
    <w:multiLevelType w:val="multilevel"/>
    <w:tmpl w:val="B12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E1906"/>
    <w:multiLevelType w:val="multilevel"/>
    <w:tmpl w:val="6E9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1031C"/>
    <w:multiLevelType w:val="hybridMultilevel"/>
    <w:tmpl w:val="E8D84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137E9"/>
    <w:multiLevelType w:val="hybridMultilevel"/>
    <w:tmpl w:val="6C28B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071BD6"/>
    <w:multiLevelType w:val="multilevel"/>
    <w:tmpl w:val="291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F40C36"/>
    <w:multiLevelType w:val="hybridMultilevel"/>
    <w:tmpl w:val="5ABAF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3F2BAF"/>
    <w:multiLevelType w:val="hybridMultilevel"/>
    <w:tmpl w:val="BFAE1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B0687F"/>
    <w:multiLevelType w:val="hybridMultilevel"/>
    <w:tmpl w:val="4D425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C57340"/>
    <w:multiLevelType w:val="multilevel"/>
    <w:tmpl w:val="4C1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665A2"/>
    <w:multiLevelType w:val="multilevel"/>
    <w:tmpl w:val="AB5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431BEB"/>
    <w:multiLevelType w:val="hybridMultilevel"/>
    <w:tmpl w:val="67B8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611414"/>
    <w:multiLevelType w:val="hybridMultilevel"/>
    <w:tmpl w:val="E37EF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4C27D66"/>
    <w:multiLevelType w:val="multilevel"/>
    <w:tmpl w:val="EA04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DA136C"/>
    <w:multiLevelType w:val="multilevel"/>
    <w:tmpl w:val="798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34886"/>
    <w:multiLevelType w:val="multilevel"/>
    <w:tmpl w:val="09C6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CD08D0"/>
    <w:multiLevelType w:val="multilevel"/>
    <w:tmpl w:val="89EE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CE3096"/>
    <w:multiLevelType w:val="multilevel"/>
    <w:tmpl w:val="691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70718">
    <w:abstractNumId w:val="63"/>
  </w:num>
  <w:num w:numId="2" w16cid:durableId="371273111">
    <w:abstractNumId w:val="9"/>
  </w:num>
  <w:num w:numId="3" w16cid:durableId="1803964634">
    <w:abstractNumId w:val="57"/>
  </w:num>
  <w:num w:numId="4" w16cid:durableId="107043885">
    <w:abstractNumId w:val="14"/>
  </w:num>
  <w:num w:numId="5" w16cid:durableId="1988784289">
    <w:abstractNumId w:val="54"/>
  </w:num>
  <w:num w:numId="6" w16cid:durableId="1253974862">
    <w:abstractNumId w:val="60"/>
  </w:num>
  <w:num w:numId="7" w16cid:durableId="1159541176">
    <w:abstractNumId w:val="41"/>
  </w:num>
  <w:num w:numId="8" w16cid:durableId="1570770845">
    <w:abstractNumId w:val="48"/>
  </w:num>
  <w:num w:numId="9" w16cid:durableId="18051255">
    <w:abstractNumId w:val="31"/>
  </w:num>
  <w:num w:numId="10" w16cid:durableId="137765629">
    <w:abstractNumId w:val="47"/>
  </w:num>
  <w:num w:numId="11" w16cid:durableId="173768298">
    <w:abstractNumId w:val="27"/>
  </w:num>
  <w:num w:numId="12" w16cid:durableId="1327712350">
    <w:abstractNumId w:val="21"/>
  </w:num>
  <w:num w:numId="13" w16cid:durableId="1871138688">
    <w:abstractNumId w:val="59"/>
  </w:num>
  <w:num w:numId="14" w16cid:durableId="241111277">
    <w:abstractNumId w:val="15"/>
  </w:num>
  <w:num w:numId="15" w16cid:durableId="373239866">
    <w:abstractNumId w:val="13"/>
  </w:num>
  <w:num w:numId="16" w16cid:durableId="1742173672">
    <w:abstractNumId w:val="16"/>
  </w:num>
  <w:num w:numId="17" w16cid:durableId="1534921501">
    <w:abstractNumId w:val="61"/>
  </w:num>
  <w:num w:numId="18" w16cid:durableId="2025553793">
    <w:abstractNumId w:val="1"/>
  </w:num>
  <w:num w:numId="19" w16cid:durableId="427895374">
    <w:abstractNumId w:val="19"/>
  </w:num>
  <w:num w:numId="20" w16cid:durableId="1324551483">
    <w:abstractNumId w:val="29"/>
  </w:num>
  <w:num w:numId="21" w16cid:durableId="895511624">
    <w:abstractNumId w:val="45"/>
  </w:num>
  <w:num w:numId="22" w16cid:durableId="291400121">
    <w:abstractNumId w:val="12"/>
  </w:num>
  <w:num w:numId="23" w16cid:durableId="670914815">
    <w:abstractNumId w:val="4"/>
  </w:num>
  <w:num w:numId="24" w16cid:durableId="1066034263">
    <w:abstractNumId w:val="36"/>
  </w:num>
  <w:num w:numId="25" w16cid:durableId="1926378634">
    <w:abstractNumId w:val="2"/>
  </w:num>
  <w:num w:numId="26" w16cid:durableId="695816724">
    <w:abstractNumId w:val="42"/>
  </w:num>
  <w:num w:numId="27" w16cid:durableId="751774313">
    <w:abstractNumId w:val="34"/>
  </w:num>
  <w:num w:numId="28" w16cid:durableId="1209948556">
    <w:abstractNumId w:val="46"/>
  </w:num>
  <w:num w:numId="29" w16cid:durableId="2007324365">
    <w:abstractNumId w:val="38"/>
  </w:num>
  <w:num w:numId="30" w16cid:durableId="535118497">
    <w:abstractNumId w:val="25"/>
  </w:num>
  <w:num w:numId="31" w16cid:durableId="1065030010">
    <w:abstractNumId w:val="52"/>
  </w:num>
  <w:num w:numId="32" w16cid:durableId="1846825449">
    <w:abstractNumId w:val="28"/>
  </w:num>
  <w:num w:numId="33" w16cid:durableId="68046027">
    <w:abstractNumId w:val="37"/>
  </w:num>
  <w:num w:numId="34" w16cid:durableId="67508263">
    <w:abstractNumId w:val="65"/>
  </w:num>
  <w:num w:numId="35" w16cid:durableId="480856030">
    <w:abstractNumId w:val="7"/>
  </w:num>
  <w:num w:numId="36" w16cid:durableId="850800986">
    <w:abstractNumId w:val="62"/>
  </w:num>
  <w:num w:numId="37" w16cid:durableId="1792095049">
    <w:abstractNumId w:val="50"/>
  </w:num>
  <w:num w:numId="38" w16cid:durableId="1029184531">
    <w:abstractNumId w:val="20"/>
  </w:num>
  <w:num w:numId="39" w16cid:durableId="615254287">
    <w:abstractNumId w:val="43"/>
  </w:num>
  <w:num w:numId="40" w16cid:durableId="766777790">
    <w:abstractNumId w:val="5"/>
  </w:num>
  <w:num w:numId="41" w16cid:durableId="495264477">
    <w:abstractNumId w:val="26"/>
  </w:num>
  <w:num w:numId="42" w16cid:durableId="932666980">
    <w:abstractNumId w:val="67"/>
  </w:num>
  <w:num w:numId="43" w16cid:durableId="870655996">
    <w:abstractNumId w:val="58"/>
  </w:num>
  <w:num w:numId="44" w16cid:durableId="1992824169">
    <w:abstractNumId w:val="11"/>
  </w:num>
  <w:num w:numId="45" w16cid:durableId="77409446">
    <w:abstractNumId w:val="40"/>
  </w:num>
  <w:num w:numId="46" w16cid:durableId="1663046045">
    <w:abstractNumId w:val="17"/>
  </w:num>
  <w:num w:numId="47" w16cid:durableId="31463953">
    <w:abstractNumId w:val="35"/>
  </w:num>
  <w:num w:numId="48" w16cid:durableId="1919241952">
    <w:abstractNumId w:val="32"/>
  </w:num>
  <w:num w:numId="49" w16cid:durableId="1174537003">
    <w:abstractNumId w:val="33"/>
  </w:num>
  <w:num w:numId="50" w16cid:durableId="488907297">
    <w:abstractNumId w:val="3"/>
  </w:num>
  <w:num w:numId="51" w16cid:durableId="1545096796">
    <w:abstractNumId w:val="56"/>
  </w:num>
  <w:num w:numId="52" w16cid:durableId="1356228360">
    <w:abstractNumId w:val="51"/>
  </w:num>
  <w:num w:numId="53" w16cid:durableId="705250466">
    <w:abstractNumId w:val="22"/>
  </w:num>
  <w:num w:numId="54" w16cid:durableId="2022388161">
    <w:abstractNumId w:val="55"/>
  </w:num>
  <w:num w:numId="55" w16cid:durableId="117338656">
    <w:abstractNumId w:val="64"/>
  </w:num>
  <w:num w:numId="56" w16cid:durableId="1486510151">
    <w:abstractNumId w:val="10"/>
  </w:num>
  <w:num w:numId="57" w16cid:durableId="1888253744">
    <w:abstractNumId w:val="53"/>
  </w:num>
  <w:num w:numId="58" w16cid:durableId="1451195534">
    <w:abstractNumId w:val="6"/>
  </w:num>
  <w:num w:numId="59" w16cid:durableId="419719263">
    <w:abstractNumId w:val="6"/>
    <w:lvlOverride w:ilvl="1">
      <w:lvl w:ilvl="1">
        <w:numFmt w:val="decimal"/>
        <w:lvlText w:val="%2."/>
        <w:lvlJc w:val="left"/>
      </w:lvl>
    </w:lvlOverride>
  </w:num>
  <w:num w:numId="60" w16cid:durableId="301932556">
    <w:abstractNumId w:val="8"/>
  </w:num>
  <w:num w:numId="61" w16cid:durableId="1353729991">
    <w:abstractNumId w:val="39"/>
  </w:num>
  <w:num w:numId="62" w16cid:durableId="1546985160">
    <w:abstractNumId w:val="39"/>
    <w:lvlOverride w:ilvl="1">
      <w:lvl w:ilvl="1">
        <w:numFmt w:val="decimal"/>
        <w:lvlText w:val="%2."/>
        <w:lvlJc w:val="left"/>
      </w:lvl>
    </w:lvlOverride>
  </w:num>
  <w:num w:numId="63" w16cid:durableId="128329649">
    <w:abstractNumId w:val="30"/>
  </w:num>
  <w:num w:numId="64" w16cid:durableId="331956061">
    <w:abstractNumId w:val="30"/>
    <w:lvlOverride w:ilvl="1">
      <w:lvl w:ilvl="1">
        <w:numFmt w:val="decimal"/>
        <w:lvlText w:val="%2."/>
        <w:lvlJc w:val="left"/>
      </w:lvl>
    </w:lvlOverride>
  </w:num>
  <w:num w:numId="65" w16cid:durableId="2000690742">
    <w:abstractNumId w:val="49"/>
  </w:num>
  <w:num w:numId="66" w16cid:durableId="762992120">
    <w:abstractNumId w:val="49"/>
    <w:lvlOverride w:ilvl="1">
      <w:lvl w:ilvl="1">
        <w:numFmt w:val="decimal"/>
        <w:lvlText w:val="%2."/>
        <w:lvlJc w:val="left"/>
      </w:lvl>
    </w:lvlOverride>
  </w:num>
  <w:num w:numId="67" w16cid:durableId="1255284490">
    <w:abstractNumId w:val="44"/>
  </w:num>
  <w:num w:numId="68" w16cid:durableId="240919698">
    <w:abstractNumId w:val="44"/>
    <w:lvlOverride w:ilvl="1">
      <w:lvl w:ilvl="1">
        <w:numFmt w:val="decimal"/>
        <w:lvlText w:val="%2."/>
        <w:lvlJc w:val="left"/>
      </w:lvl>
    </w:lvlOverride>
  </w:num>
  <w:num w:numId="69" w16cid:durableId="1317691">
    <w:abstractNumId w:val="23"/>
  </w:num>
  <w:num w:numId="70" w16cid:durableId="1532719149">
    <w:abstractNumId w:val="23"/>
    <w:lvlOverride w:ilvl="1">
      <w:lvl w:ilvl="1">
        <w:numFmt w:val="decimal"/>
        <w:lvlText w:val="%2."/>
        <w:lvlJc w:val="left"/>
      </w:lvl>
    </w:lvlOverride>
  </w:num>
  <w:num w:numId="71" w16cid:durableId="1737240112">
    <w:abstractNumId w:val="24"/>
  </w:num>
  <w:num w:numId="72" w16cid:durableId="463041603">
    <w:abstractNumId w:val="18"/>
  </w:num>
  <w:num w:numId="73" w16cid:durableId="2088376958">
    <w:abstractNumId w:val="66"/>
  </w:num>
  <w:num w:numId="74" w16cid:durableId="12111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C5D"/>
    <w:rsid w:val="00007B3A"/>
    <w:rsid w:val="00016675"/>
    <w:rsid w:val="00027A9F"/>
    <w:rsid w:val="00032829"/>
    <w:rsid w:val="00032C74"/>
    <w:rsid w:val="00060C30"/>
    <w:rsid w:val="00062184"/>
    <w:rsid w:val="00064135"/>
    <w:rsid w:val="000744ED"/>
    <w:rsid w:val="00075AE8"/>
    <w:rsid w:val="00080A63"/>
    <w:rsid w:val="00082A6B"/>
    <w:rsid w:val="000831BA"/>
    <w:rsid w:val="00085699"/>
    <w:rsid w:val="00096BF0"/>
    <w:rsid w:val="000B1D85"/>
    <w:rsid w:val="000B3E70"/>
    <w:rsid w:val="000B4BC7"/>
    <w:rsid w:val="000B4EFD"/>
    <w:rsid w:val="000C2BEB"/>
    <w:rsid w:val="000C4DEE"/>
    <w:rsid w:val="000D2177"/>
    <w:rsid w:val="000D5BD2"/>
    <w:rsid w:val="000E1EA0"/>
    <w:rsid w:val="000E5C69"/>
    <w:rsid w:val="000F47A3"/>
    <w:rsid w:val="000F5944"/>
    <w:rsid w:val="000F6BA1"/>
    <w:rsid w:val="0010034C"/>
    <w:rsid w:val="00103D80"/>
    <w:rsid w:val="00117A7B"/>
    <w:rsid w:val="0013169B"/>
    <w:rsid w:val="00132445"/>
    <w:rsid w:val="00136097"/>
    <w:rsid w:val="0014067C"/>
    <w:rsid w:val="0014143E"/>
    <w:rsid w:val="00143694"/>
    <w:rsid w:val="00146D51"/>
    <w:rsid w:val="00150A6B"/>
    <w:rsid w:val="00150BE3"/>
    <w:rsid w:val="0015248E"/>
    <w:rsid w:val="00153D3E"/>
    <w:rsid w:val="00155CB6"/>
    <w:rsid w:val="0016259A"/>
    <w:rsid w:val="001631F9"/>
    <w:rsid w:val="00177F70"/>
    <w:rsid w:val="00190D98"/>
    <w:rsid w:val="00193C90"/>
    <w:rsid w:val="001A0D59"/>
    <w:rsid w:val="001A3132"/>
    <w:rsid w:val="001B3D3B"/>
    <w:rsid w:val="001B4409"/>
    <w:rsid w:val="001B6B80"/>
    <w:rsid w:val="001C0207"/>
    <w:rsid w:val="001C031E"/>
    <w:rsid w:val="001C212F"/>
    <w:rsid w:val="001C6DDD"/>
    <w:rsid w:val="001D0E28"/>
    <w:rsid w:val="001D1CFA"/>
    <w:rsid w:val="001E3BDB"/>
    <w:rsid w:val="001E5171"/>
    <w:rsid w:val="001F50CB"/>
    <w:rsid w:val="0020208F"/>
    <w:rsid w:val="002022B2"/>
    <w:rsid w:val="0020340F"/>
    <w:rsid w:val="00206E89"/>
    <w:rsid w:val="002237F4"/>
    <w:rsid w:val="00224D5B"/>
    <w:rsid w:val="00224FE9"/>
    <w:rsid w:val="00226530"/>
    <w:rsid w:val="00226ABC"/>
    <w:rsid w:val="002274AE"/>
    <w:rsid w:val="00235769"/>
    <w:rsid w:val="00237FD8"/>
    <w:rsid w:val="00244DF2"/>
    <w:rsid w:val="002477AE"/>
    <w:rsid w:val="00271DA1"/>
    <w:rsid w:val="00272487"/>
    <w:rsid w:val="00277B76"/>
    <w:rsid w:val="0028488F"/>
    <w:rsid w:val="00285347"/>
    <w:rsid w:val="002858C1"/>
    <w:rsid w:val="00295BAE"/>
    <w:rsid w:val="002A078A"/>
    <w:rsid w:val="002A1A07"/>
    <w:rsid w:val="002A1D7D"/>
    <w:rsid w:val="002B03B9"/>
    <w:rsid w:val="002B1515"/>
    <w:rsid w:val="002C117A"/>
    <w:rsid w:val="002C1C40"/>
    <w:rsid w:val="002D12E4"/>
    <w:rsid w:val="002D69BA"/>
    <w:rsid w:val="002E4EC9"/>
    <w:rsid w:val="00300978"/>
    <w:rsid w:val="00301891"/>
    <w:rsid w:val="00303B8A"/>
    <w:rsid w:val="003073F8"/>
    <w:rsid w:val="0031185F"/>
    <w:rsid w:val="003121F0"/>
    <w:rsid w:val="00312BA8"/>
    <w:rsid w:val="0031728E"/>
    <w:rsid w:val="00317DC5"/>
    <w:rsid w:val="003220D4"/>
    <w:rsid w:val="0032247F"/>
    <w:rsid w:val="00322717"/>
    <w:rsid w:val="00336960"/>
    <w:rsid w:val="003416DB"/>
    <w:rsid w:val="00356BDB"/>
    <w:rsid w:val="0036112F"/>
    <w:rsid w:val="003717B2"/>
    <w:rsid w:val="00371EF6"/>
    <w:rsid w:val="00373E86"/>
    <w:rsid w:val="003817B2"/>
    <w:rsid w:val="00386EFC"/>
    <w:rsid w:val="00394338"/>
    <w:rsid w:val="003A24DA"/>
    <w:rsid w:val="003A27F4"/>
    <w:rsid w:val="003A40EB"/>
    <w:rsid w:val="003B2001"/>
    <w:rsid w:val="003C41BE"/>
    <w:rsid w:val="003C4708"/>
    <w:rsid w:val="003C6D11"/>
    <w:rsid w:val="003D0C8E"/>
    <w:rsid w:val="003D3C36"/>
    <w:rsid w:val="003E07ED"/>
    <w:rsid w:val="003E6FD3"/>
    <w:rsid w:val="003F4187"/>
    <w:rsid w:val="003F5EE1"/>
    <w:rsid w:val="00401B6F"/>
    <w:rsid w:val="00403599"/>
    <w:rsid w:val="00404184"/>
    <w:rsid w:val="00404E05"/>
    <w:rsid w:val="00405788"/>
    <w:rsid w:val="0041192C"/>
    <w:rsid w:val="00412670"/>
    <w:rsid w:val="00412E00"/>
    <w:rsid w:val="00416CD6"/>
    <w:rsid w:val="004171F3"/>
    <w:rsid w:val="00420B9E"/>
    <w:rsid w:val="00423F6C"/>
    <w:rsid w:val="00426A03"/>
    <w:rsid w:val="00427D1C"/>
    <w:rsid w:val="00431700"/>
    <w:rsid w:val="004349A6"/>
    <w:rsid w:val="004418BA"/>
    <w:rsid w:val="00455843"/>
    <w:rsid w:val="0046132C"/>
    <w:rsid w:val="004665E1"/>
    <w:rsid w:val="00476E71"/>
    <w:rsid w:val="00481AF3"/>
    <w:rsid w:val="00486885"/>
    <w:rsid w:val="004874D6"/>
    <w:rsid w:val="0049001A"/>
    <w:rsid w:val="0049228C"/>
    <w:rsid w:val="004946AA"/>
    <w:rsid w:val="00495294"/>
    <w:rsid w:val="00495A56"/>
    <w:rsid w:val="004A2F07"/>
    <w:rsid w:val="004A4ECD"/>
    <w:rsid w:val="004A5772"/>
    <w:rsid w:val="004B749D"/>
    <w:rsid w:val="004C1FC8"/>
    <w:rsid w:val="004C4828"/>
    <w:rsid w:val="004C5EC4"/>
    <w:rsid w:val="004D2B5E"/>
    <w:rsid w:val="004D53E7"/>
    <w:rsid w:val="004D5D9C"/>
    <w:rsid w:val="004E6AA0"/>
    <w:rsid w:val="004E7548"/>
    <w:rsid w:val="004E7640"/>
    <w:rsid w:val="004F4814"/>
    <w:rsid w:val="004F6D77"/>
    <w:rsid w:val="005021CB"/>
    <w:rsid w:val="00505672"/>
    <w:rsid w:val="00512CA0"/>
    <w:rsid w:val="00512FD1"/>
    <w:rsid w:val="00516952"/>
    <w:rsid w:val="005258B6"/>
    <w:rsid w:val="005275B9"/>
    <w:rsid w:val="005276D9"/>
    <w:rsid w:val="00534715"/>
    <w:rsid w:val="00535030"/>
    <w:rsid w:val="005360F7"/>
    <w:rsid w:val="00536F66"/>
    <w:rsid w:val="005371B8"/>
    <w:rsid w:val="00544C04"/>
    <w:rsid w:val="0054578D"/>
    <w:rsid w:val="00547007"/>
    <w:rsid w:val="0055718E"/>
    <w:rsid w:val="00564FED"/>
    <w:rsid w:val="005715B3"/>
    <w:rsid w:val="00571800"/>
    <w:rsid w:val="005739EC"/>
    <w:rsid w:val="00576A33"/>
    <w:rsid w:val="00577348"/>
    <w:rsid w:val="0058203D"/>
    <w:rsid w:val="00586013"/>
    <w:rsid w:val="00591FF4"/>
    <w:rsid w:val="005A4491"/>
    <w:rsid w:val="005A6B6E"/>
    <w:rsid w:val="005A7437"/>
    <w:rsid w:val="005B1860"/>
    <w:rsid w:val="005D073C"/>
    <w:rsid w:val="005D3E1C"/>
    <w:rsid w:val="005D561C"/>
    <w:rsid w:val="005E3175"/>
    <w:rsid w:val="005E3C66"/>
    <w:rsid w:val="005F0A2F"/>
    <w:rsid w:val="005F0EEB"/>
    <w:rsid w:val="005F5AC1"/>
    <w:rsid w:val="005F67CE"/>
    <w:rsid w:val="00602AF8"/>
    <w:rsid w:val="00606776"/>
    <w:rsid w:val="006119E9"/>
    <w:rsid w:val="0061791A"/>
    <w:rsid w:val="00623806"/>
    <w:rsid w:val="00626890"/>
    <w:rsid w:val="0063465A"/>
    <w:rsid w:val="00634666"/>
    <w:rsid w:val="00637679"/>
    <w:rsid w:val="006453AD"/>
    <w:rsid w:val="006500A4"/>
    <w:rsid w:val="00654631"/>
    <w:rsid w:val="00654E69"/>
    <w:rsid w:val="00654EE2"/>
    <w:rsid w:val="00655A72"/>
    <w:rsid w:val="00660222"/>
    <w:rsid w:val="00664A0C"/>
    <w:rsid w:val="00666DD0"/>
    <w:rsid w:val="00680D7C"/>
    <w:rsid w:val="00690FD0"/>
    <w:rsid w:val="00695305"/>
    <w:rsid w:val="00696E27"/>
    <w:rsid w:val="0069761A"/>
    <w:rsid w:val="006A3CF4"/>
    <w:rsid w:val="006A3FF6"/>
    <w:rsid w:val="006A47F2"/>
    <w:rsid w:val="006A674B"/>
    <w:rsid w:val="006A736D"/>
    <w:rsid w:val="006B0894"/>
    <w:rsid w:val="006B331B"/>
    <w:rsid w:val="006B5C20"/>
    <w:rsid w:val="006B6358"/>
    <w:rsid w:val="006C0C69"/>
    <w:rsid w:val="006C44DD"/>
    <w:rsid w:val="006D62E4"/>
    <w:rsid w:val="006E0713"/>
    <w:rsid w:val="006E3797"/>
    <w:rsid w:val="006E43CC"/>
    <w:rsid w:val="006E5747"/>
    <w:rsid w:val="006F2953"/>
    <w:rsid w:val="006F2D1E"/>
    <w:rsid w:val="006F514A"/>
    <w:rsid w:val="006F58B6"/>
    <w:rsid w:val="007037BE"/>
    <w:rsid w:val="00703CAC"/>
    <w:rsid w:val="007215DF"/>
    <w:rsid w:val="00721986"/>
    <w:rsid w:val="00723090"/>
    <w:rsid w:val="007272B6"/>
    <w:rsid w:val="007274DC"/>
    <w:rsid w:val="00733DF9"/>
    <w:rsid w:val="00737E9E"/>
    <w:rsid w:val="0074054B"/>
    <w:rsid w:val="007427EF"/>
    <w:rsid w:val="007474D0"/>
    <w:rsid w:val="00762E42"/>
    <w:rsid w:val="00765EE6"/>
    <w:rsid w:val="007676B0"/>
    <w:rsid w:val="00774953"/>
    <w:rsid w:val="007776F5"/>
    <w:rsid w:val="00794750"/>
    <w:rsid w:val="00795553"/>
    <w:rsid w:val="007A3CDF"/>
    <w:rsid w:val="007A4927"/>
    <w:rsid w:val="007A7F58"/>
    <w:rsid w:val="007C0EAA"/>
    <w:rsid w:val="007C3C3D"/>
    <w:rsid w:val="007D1F0E"/>
    <w:rsid w:val="007D30C1"/>
    <w:rsid w:val="007D5DD8"/>
    <w:rsid w:val="007E111D"/>
    <w:rsid w:val="007E5F72"/>
    <w:rsid w:val="007E7084"/>
    <w:rsid w:val="007F5B21"/>
    <w:rsid w:val="007F5D38"/>
    <w:rsid w:val="00800756"/>
    <w:rsid w:val="00801E8B"/>
    <w:rsid w:val="0082264E"/>
    <w:rsid w:val="008236E6"/>
    <w:rsid w:val="00823BAE"/>
    <w:rsid w:val="00823DC5"/>
    <w:rsid w:val="0083508C"/>
    <w:rsid w:val="00835443"/>
    <w:rsid w:val="00840F0E"/>
    <w:rsid w:val="00840F5C"/>
    <w:rsid w:val="00841E63"/>
    <w:rsid w:val="00842D17"/>
    <w:rsid w:val="008435DE"/>
    <w:rsid w:val="00843890"/>
    <w:rsid w:val="0084405F"/>
    <w:rsid w:val="00846625"/>
    <w:rsid w:val="00863A7B"/>
    <w:rsid w:val="00863C8C"/>
    <w:rsid w:val="00874D51"/>
    <w:rsid w:val="00876530"/>
    <w:rsid w:val="00882448"/>
    <w:rsid w:val="00882C08"/>
    <w:rsid w:val="00884FBD"/>
    <w:rsid w:val="00885B50"/>
    <w:rsid w:val="00891D58"/>
    <w:rsid w:val="00894401"/>
    <w:rsid w:val="00896850"/>
    <w:rsid w:val="008B2C6D"/>
    <w:rsid w:val="008B4A40"/>
    <w:rsid w:val="008C04C7"/>
    <w:rsid w:val="008C0FB8"/>
    <w:rsid w:val="008D5E3B"/>
    <w:rsid w:val="008D65EB"/>
    <w:rsid w:val="008E4A1E"/>
    <w:rsid w:val="008F0734"/>
    <w:rsid w:val="008F0A2D"/>
    <w:rsid w:val="008F5ECE"/>
    <w:rsid w:val="008F717D"/>
    <w:rsid w:val="009019FD"/>
    <w:rsid w:val="0090417D"/>
    <w:rsid w:val="00914938"/>
    <w:rsid w:val="00920FE8"/>
    <w:rsid w:val="00927466"/>
    <w:rsid w:val="00941977"/>
    <w:rsid w:val="00945661"/>
    <w:rsid w:val="0095082E"/>
    <w:rsid w:val="0096280F"/>
    <w:rsid w:val="00963E30"/>
    <w:rsid w:val="00967B21"/>
    <w:rsid w:val="00977FEC"/>
    <w:rsid w:val="00981A92"/>
    <w:rsid w:val="0098561D"/>
    <w:rsid w:val="00986830"/>
    <w:rsid w:val="00986902"/>
    <w:rsid w:val="0098696E"/>
    <w:rsid w:val="00987B7F"/>
    <w:rsid w:val="009A0FC9"/>
    <w:rsid w:val="009A1BE0"/>
    <w:rsid w:val="009A603C"/>
    <w:rsid w:val="009B3F5C"/>
    <w:rsid w:val="009C3143"/>
    <w:rsid w:val="009C415F"/>
    <w:rsid w:val="009C62B6"/>
    <w:rsid w:val="009D158B"/>
    <w:rsid w:val="009D1F8D"/>
    <w:rsid w:val="009D336B"/>
    <w:rsid w:val="009D5455"/>
    <w:rsid w:val="009D6796"/>
    <w:rsid w:val="009E6C8C"/>
    <w:rsid w:val="009F1F02"/>
    <w:rsid w:val="00A049EB"/>
    <w:rsid w:val="00A07CB5"/>
    <w:rsid w:val="00A1184B"/>
    <w:rsid w:val="00A158C7"/>
    <w:rsid w:val="00A267D2"/>
    <w:rsid w:val="00A26EB6"/>
    <w:rsid w:val="00A26F97"/>
    <w:rsid w:val="00A30571"/>
    <w:rsid w:val="00A322BB"/>
    <w:rsid w:val="00A3457F"/>
    <w:rsid w:val="00A50230"/>
    <w:rsid w:val="00A51171"/>
    <w:rsid w:val="00A5622E"/>
    <w:rsid w:val="00A769BE"/>
    <w:rsid w:val="00A83627"/>
    <w:rsid w:val="00A852AD"/>
    <w:rsid w:val="00A916EA"/>
    <w:rsid w:val="00A92554"/>
    <w:rsid w:val="00A936BD"/>
    <w:rsid w:val="00A95F8D"/>
    <w:rsid w:val="00A96558"/>
    <w:rsid w:val="00A97C5D"/>
    <w:rsid w:val="00AA6206"/>
    <w:rsid w:val="00AA93A7"/>
    <w:rsid w:val="00AB6852"/>
    <w:rsid w:val="00AB6D8E"/>
    <w:rsid w:val="00AC3C17"/>
    <w:rsid w:val="00AC3E62"/>
    <w:rsid w:val="00AC5AFA"/>
    <w:rsid w:val="00AC69D5"/>
    <w:rsid w:val="00AC799F"/>
    <w:rsid w:val="00AD185A"/>
    <w:rsid w:val="00AD46F9"/>
    <w:rsid w:val="00AD545D"/>
    <w:rsid w:val="00AD7ADF"/>
    <w:rsid w:val="00AF1D53"/>
    <w:rsid w:val="00AF669B"/>
    <w:rsid w:val="00AF7E30"/>
    <w:rsid w:val="00B030AB"/>
    <w:rsid w:val="00B04B88"/>
    <w:rsid w:val="00B06550"/>
    <w:rsid w:val="00B11A3B"/>
    <w:rsid w:val="00B14709"/>
    <w:rsid w:val="00B15FA1"/>
    <w:rsid w:val="00B30610"/>
    <w:rsid w:val="00B33021"/>
    <w:rsid w:val="00B36F84"/>
    <w:rsid w:val="00B37019"/>
    <w:rsid w:val="00B44638"/>
    <w:rsid w:val="00B652A4"/>
    <w:rsid w:val="00B65655"/>
    <w:rsid w:val="00B73F5E"/>
    <w:rsid w:val="00B7697E"/>
    <w:rsid w:val="00B80DF2"/>
    <w:rsid w:val="00B84E15"/>
    <w:rsid w:val="00B85818"/>
    <w:rsid w:val="00B87F7C"/>
    <w:rsid w:val="00B9226E"/>
    <w:rsid w:val="00BA19AD"/>
    <w:rsid w:val="00BA3DD9"/>
    <w:rsid w:val="00BB2D77"/>
    <w:rsid w:val="00BC79A5"/>
    <w:rsid w:val="00BD4A93"/>
    <w:rsid w:val="00BD4FBD"/>
    <w:rsid w:val="00BF04F4"/>
    <w:rsid w:val="00BF0A3C"/>
    <w:rsid w:val="00BF2A4A"/>
    <w:rsid w:val="00C02BD9"/>
    <w:rsid w:val="00C02C2C"/>
    <w:rsid w:val="00C037F2"/>
    <w:rsid w:val="00C10304"/>
    <w:rsid w:val="00C21DB4"/>
    <w:rsid w:val="00C2767A"/>
    <w:rsid w:val="00C27F41"/>
    <w:rsid w:val="00C47231"/>
    <w:rsid w:val="00C50B78"/>
    <w:rsid w:val="00C514E9"/>
    <w:rsid w:val="00C53FD3"/>
    <w:rsid w:val="00C54B40"/>
    <w:rsid w:val="00C579A7"/>
    <w:rsid w:val="00C6043F"/>
    <w:rsid w:val="00C625B7"/>
    <w:rsid w:val="00C62C0B"/>
    <w:rsid w:val="00C6670C"/>
    <w:rsid w:val="00C72635"/>
    <w:rsid w:val="00C73230"/>
    <w:rsid w:val="00C74F80"/>
    <w:rsid w:val="00C84CFF"/>
    <w:rsid w:val="00C90F50"/>
    <w:rsid w:val="00C931A3"/>
    <w:rsid w:val="00C9350A"/>
    <w:rsid w:val="00C9573F"/>
    <w:rsid w:val="00C9682C"/>
    <w:rsid w:val="00C97804"/>
    <w:rsid w:val="00CA4FD9"/>
    <w:rsid w:val="00CB5B91"/>
    <w:rsid w:val="00CD4F11"/>
    <w:rsid w:val="00CD63F3"/>
    <w:rsid w:val="00CD6D90"/>
    <w:rsid w:val="00CD7F2E"/>
    <w:rsid w:val="00CE2C02"/>
    <w:rsid w:val="00CE61EE"/>
    <w:rsid w:val="00CE625A"/>
    <w:rsid w:val="00CF5CC7"/>
    <w:rsid w:val="00CF7880"/>
    <w:rsid w:val="00D00F6F"/>
    <w:rsid w:val="00D01F47"/>
    <w:rsid w:val="00D04479"/>
    <w:rsid w:val="00D2674F"/>
    <w:rsid w:val="00D3372B"/>
    <w:rsid w:val="00D35480"/>
    <w:rsid w:val="00D45FE2"/>
    <w:rsid w:val="00D4618C"/>
    <w:rsid w:val="00D46465"/>
    <w:rsid w:val="00D56AE6"/>
    <w:rsid w:val="00D5702C"/>
    <w:rsid w:val="00D626D7"/>
    <w:rsid w:val="00D6461B"/>
    <w:rsid w:val="00D7014A"/>
    <w:rsid w:val="00D74B0B"/>
    <w:rsid w:val="00D758AB"/>
    <w:rsid w:val="00D82DC9"/>
    <w:rsid w:val="00D84D6B"/>
    <w:rsid w:val="00DA596B"/>
    <w:rsid w:val="00DB2232"/>
    <w:rsid w:val="00DB5409"/>
    <w:rsid w:val="00DC06C6"/>
    <w:rsid w:val="00DC553E"/>
    <w:rsid w:val="00DD0778"/>
    <w:rsid w:val="00DD2C65"/>
    <w:rsid w:val="00DE0FB5"/>
    <w:rsid w:val="00DE1009"/>
    <w:rsid w:val="00DE3875"/>
    <w:rsid w:val="00DF02C6"/>
    <w:rsid w:val="00E004E4"/>
    <w:rsid w:val="00E00AE4"/>
    <w:rsid w:val="00E03439"/>
    <w:rsid w:val="00E10E20"/>
    <w:rsid w:val="00E115D3"/>
    <w:rsid w:val="00E234F6"/>
    <w:rsid w:val="00E236F2"/>
    <w:rsid w:val="00E27012"/>
    <w:rsid w:val="00E32C3F"/>
    <w:rsid w:val="00E343BC"/>
    <w:rsid w:val="00E3453A"/>
    <w:rsid w:val="00E35AFF"/>
    <w:rsid w:val="00E46567"/>
    <w:rsid w:val="00E477B2"/>
    <w:rsid w:val="00E55E52"/>
    <w:rsid w:val="00E62B01"/>
    <w:rsid w:val="00E660DA"/>
    <w:rsid w:val="00E71841"/>
    <w:rsid w:val="00E82041"/>
    <w:rsid w:val="00E84910"/>
    <w:rsid w:val="00E86EC4"/>
    <w:rsid w:val="00E87EE0"/>
    <w:rsid w:val="00E93AD2"/>
    <w:rsid w:val="00EB37CB"/>
    <w:rsid w:val="00EB4D03"/>
    <w:rsid w:val="00EC373E"/>
    <w:rsid w:val="00EC5539"/>
    <w:rsid w:val="00EC78C5"/>
    <w:rsid w:val="00ED392E"/>
    <w:rsid w:val="00ED5D74"/>
    <w:rsid w:val="00EE24A9"/>
    <w:rsid w:val="00EE3546"/>
    <w:rsid w:val="00EE3BB8"/>
    <w:rsid w:val="00EE5D1A"/>
    <w:rsid w:val="00EF1990"/>
    <w:rsid w:val="00EF1B4C"/>
    <w:rsid w:val="00EF5487"/>
    <w:rsid w:val="00F006DB"/>
    <w:rsid w:val="00F00F5F"/>
    <w:rsid w:val="00F01061"/>
    <w:rsid w:val="00F14787"/>
    <w:rsid w:val="00F268DB"/>
    <w:rsid w:val="00F3691E"/>
    <w:rsid w:val="00F369DB"/>
    <w:rsid w:val="00F423A5"/>
    <w:rsid w:val="00F51C19"/>
    <w:rsid w:val="00F55649"/>
    <w:rsid w:val="00F60F00"/>
    <w:rsid w:val="00F73D0F"/>
    <w:rsid w:val="00F76B06"/>
    <w:rsid w:val="00F86BAB"/>
    <w:rsid w:val="00F90133"/>
    <w:rsid w:val="00F9122D"/>
    <w:rsid w:val="00FA092C"/>
    <w:rsid w:val="00FA0F69"/>
    <w:rsid w:val="00FA13BA"/>
    <w:rsid w:val="00FA233A"/>
    <w:rsid w:val="00FA3BA0"/>
    <w:rsid w:val="00FB085B"/>
    <w:rsid w:val="00FB15D4"/>
    <w:rsid w:val="00FB19DE"/>
    <w:rsid w:val="00FB60B6"/>
    <w:rsid w:val="00FB632E"/>
    <w:rsid w:val="00FD24FB"/>
    <w:rsid w:val="00FD6F3E"/>
    <w:rsid w:val="00FF470D"/>
    <w:rsid w:val="0143CC02"/>
    <w:rsid w:val="01919234"/>
    <w:rsid w:val="01AD220E"/>
    <w:rsid w:val="030D7C9D"/>
    <w:rsid w:val="03803A5C"/>
    <w:rsid w:val="03F02DDB"/>
    <w:rsid w:val="047A246D"/>
    <w:rsid w:val="049FAA51"/>
    <w:rsid w:val="052D13BE"/>
    <w:rsid w:val="061096FE"/>
    <w:rsid w:val="06ADC384"/>
    <w:rsid w:val="06E509DE"/>
    <w:rsid w:val="081F2619"/>
    <w:rsid w:val="087EA482"/>
    <w:rsid w:val="090E7EFB"/>
    <w:rsid w:val="093E52F7"/>
    <w:rsid w:val="0A764290"/>
    <w:rsid w:val="0D735B19"/>
    <w:rsid w:val="0DBE53E0"/>
    <w:rsid w:val="0E200999"/>
    <w:rsid w:val="0EC1BE13"/>
    <w:rsid w:val="0F065B5F"/>
    <w:rsid w:val="0FE8A5A6"/>
    <w:rsid w:val="105A6746"/>
    <w:rsid w:val="10ABD3AF"/>
    <w:rsid w:val="1347E715"/>
    <w:rsid w:val="13BAA4D4"/>
    <w:rsid w:val="13C25F89"/>
    <w:rsid w:val="144800D1"/>
    <w:rsid w:val="14A90AF2"/>
    <w:rsid w:val="14ACD430"/>
    <w:rsid w:val="14BE0F07"/>
    <w:rsid w:val="14DE3FAF"/>
    <w:rsid w:val="150E5718"/>
    <w:rsid w:val="15E12D5C"/>
    <w:rsid w:val="170A2239"/>
    <w:rsid w:val="170DCE39"/>
    <w:rsid w:val="1735A8EE"/>
    <w:rsid w:val="178323E0"/>
    <w:rsid w:val="17B02162"/>
    <w:rsid w:val="18BB464A"/>
    <w:rsid w:val="18D33FB7"/>
    <w:rsid w:val="18DAFA6C"/>
    <w:rsid w:val="190FD2C6"/>
    <w:rsid w:val="1928428D"/>
    <w:rsid w:val="1990B6DC"/>
    <w:rsid w:val="19C56F13"/>
    <w:rsid w:val="1A336775"/>
    <w:rsid w:val="1A951D2E"/>
    <w:rsid w:val="1A9D6E60"/>
    <w:rsid w:val="1AF5A3F7"/>
    <w:rsid w:val="1B36D1A8"/>
    <w:rsid w:val="1B4C5C88"/>
    <w:rsid w:val="1B5BE1A4"/>
    <w:rsid w:val="1B63CF2A"/>
    <w:rsid w:val="1BC55212"/>
    <w:rsid w:val="1C1A54E8"/>
    <w:rsid w:val="1C3713B2"/>
    <w:rsid w:val="1C46891C"/>
    <w:rsid w:val="1C7EFFF9"/>
    <w:rsid w:val="1D7F74D4"/>
    <w:rsid w:val="1E55AEB4"/>
    <w:rsid w:val="1EB6684E"/>
    <w:rsid w:val="1EB7646D"/>
    <w:rsid w:val="201B5569"/>
    <w:rsid w:val="202F8598"/>
    <w:rsid w:val="20344AF5"/>
    <w:rsid w:val="20D63240"/>
    <w:rsid w:val="2102FCF1"/>
    <w:rsid w:val="214FAE95"/>
    <w:rsid w:val="21B35A74"/>
    <w:rsid w:val="21D0E59F"/>
    <w:rsid w:val="2241DDF1"/>
    <w:rsid w:val="23005135"/>
    <w:rsid w:val="234FF51E"/>
    <w:rsid w:val="236B3242"/>
    <w:rsid w:val="23C811CA"/>
    <w:rsid w:val="23D85082"/>
    <w:rsid w:val="24AFF673"/>
    <w:rsid w:val="24CB7BFD"/>
    <w:rsid w:val="24FB6ED7"/>
    <w:rsid w:val="2555370A"/>
    <w:rsid w:val="25A1E8AE"/>
    <w:rsid w:val="25FED90A"/>
    <w:rsid w:val="265F92A4"/>
    <w:rsid w:val="2777CE1B"/>
    <w:rsid w:val="27B50A55"/>
    <w:rsid w:val="27CC3A74"/>
    <w:rsid w:val="281AB185"/>
    <w:rsid w:val="282E86AA"/>
    <w:rsid w:val="288F687D"/>
    <w:rsid w:val="2893FB09"/>
    <w:rsid w:val="2951A4FF"/>
    <w:rsid w:val="29D3D828"/>
    <w:rsid w:val="2A212049"/>
    <w:rsid w:val="2ABE4CCF"/>
    <w:rsid w:val="2ADF938D"/>
    <w:rsid w:val="2B713C20"/>
    <w:rsid w:val="2B817AD8"/>
    <w:rsid w:val="2C9068FE"/>
    <w:rsid w:val="2D022A9E"/>
    <w:rsid w:val="2DB05F2A"/>
    <w:rsid w:val="2DC85897"/>
    <w:rsid w:val="2F320077"/>
    <w:rsid w:val="2F36C5D4"/>
    <w:rsid w:val="2FCF2CFD"/>
    <w:rsid w:val="30522974"/>
    <w:rsid w:val="3069F010"/>
    <w:rsid w:val="30925B06"/>
    <w:rsid w:val="31408F92"/>
    <w:rsid w:val="3156C07F"/>
    <w:rsid w:val="31721FA0"/>
    <w:rsid w:val="31DF1BE3"/>
    <w:rsid w:val="322BCD87"/>
    <w:rsid w:val="3240D19C"/>
    <w:rsid w:val="335C026B"/>
    <w:rsid w:val="33AC7D4D"/>
    <w:rsid w:val="342A1DEA"/>
    <w:rsid w:val="34979B3B"/>
    <w:rsid w:val="34BC5CFA"/>
    <w:rsid w:val="35CB4B20"/>
    <w:rsid w:val="3703D4A7"/>
    <w:rsid w:val="370CBADB"/>
    <w:rsid w:val="378D2897"/>
    <w:rsid w:val="37FB20F9"/>
    <w:rsid w:val="38B5A2C6"/>
    <w:rsid w:val="391B49F6"/>
    <w:rsid w:val="391EE063"/>
    <w:rsid w:val="39334363"/>
    <w:rsid w:val="3959B308"/>
    <w:rsid w:val="39E20E6C"/>
    <w:rsid w:val="3A27B78C"/>
    <w:rsid w:val="3AD539E7"/>
    <w:rsid w:val="3B55A7A3"/>
    <w:rsid w:val="3C2555BE"/>
    <w:rsid w:val="3C2D1073"/>
    <w:rsid w:val="3CDC0E4D"/>
    <w:rsid w:val="3D9A4EC0"/>
    <w:rsid w:val="3DFB085A"/>
    <w:rsid w:val="3E88E7AF"/>
    <w:rsid w:val="3EADF7AB"/>
    <w:rsid w:val="3F6C6AEF"/>
    <w:rsid w:val="3FB94F64"/>
    <w:rsid w:val="417AFA0A"/>
    <w:rsid w:val="41A7C4BB"/>
    <w:rsid w:val="4200C493"/>
    <w:rsid w:val="428AB17E"/>
    <w:rsid w:val="430BE888"/>
    <w:rsid w:val="436D6B70"/>
    <w:rsid w:val="43B329B7"/>
    <w:rsid w:val="4409C0FD"/>
    <w:rsid w:val="44A1C49C"/>
    <w:rsid w:val="44D580B4"/>
    <w:rsid w:val="44E5BF6C"/>
    <w:rsid w:val="44F6C772"/>
    <w:rsid w:val="456FBF0B"/>
    <w:rsid w:val="4673ADFA"/>
    <w:rsid w:val="46777738"/>
    <w:rsid w:val="46A20B25"/>
    <w:rsid w:val="471207D8"/>
    <w:rsid w:val="471A27D1"/>
    <w:rsid w:val="477BDD8A"/>
    <w:rsid w:val="479B91AC"/>
    <w:rsid w:val="47C8ADD9"/>
    <w:rsid w:val="484A8F86"/>
    <w:rsid w:val="48A74D11"/>
    <w:rsid w:val="48EC4400"/>
    <w:rsid w:val="4950EF11"/>
    <w:rsid w:val="49B1A8AB"/>
    <w:rsid w:val="4A701BEF"/>
    <w:rsid w:val="4A85E952"/>
    <w:rsid w:val="4B07205C"/>
    <w:rsid w:val="4B1695C6"/>
    <w:rsid w:val="4B1E507B"/>
    <w:rsid w:val="4B7818AE"/>
    <w:rsid w:val="4BD13FCC"/>
    <w:rsid w:val="4BE61110"/>
    <w:rsid w:val="4D06A74B"/>
    <w:rsid w:val="4D5E650C"/>
    <w:rsid w:val="4D622E4A"/>
    <w:rsid w:val="4D9F6A84"/>
    <w:rsid w:val="4E19E2F8"/>
    <w:rsid w:val="4E3C9C5F"/>
    <w:rsid w:val="4E6A2B09"/>
    <w:rsid w:val="501045D5"/>
    <w:rsid w:val="505440A5"/>
    <w:rsid w:val="50DEF7D1"/>
    <w:rsid w:val="51D1272D"/>
    <w:rsid w:val="5284167E"/>
    <w:rsid w:val="53214304"/>
    <w:rsid w:val="538B49EF"/>
    <w:rsid w:val="53BC0617"/>
    <w:rsid w:val="5400FD06"/>
    <w:rsid w:val="54627FEE"/>
    <w:rsid w:val="54BF704A"/>
    <w:rsid w:val="5613555F"/>
    <w:rsid w:val="56AE1872"/>
    <w:rsid w:val="574FFFBD"/>
    <w:rsid w:val="57B182A5"/>
    <w:rsid w:val="590567BA"/>
    <w:rsid w:val="591D6127"/>
    <w:rsid w:val="59534DF1"/>
    <w:rsid w:val="595B66AF"/>
    <w:rsid w:val="597EE40F"/>
    <w:rsid w:val="5A421218"/>
    <w:rsid w:val="5A5ED0E2"/>
    <w:rsid w:val="5ADF3E9E"/>
    <w:rsid w:val="5B044E9A"/>
    <w:rsid w:val="5B5D319C"/>
    <w:rsid w:val="5BA29770"/>
    <w:rsid w:val="5BBEF8A0"/>
    <w:rsid w:val="5BC2C1DE"/>
    <w:rsid w:val="5BEF3707"/>
    <w:rsid w:val="5C70F66A"/>
    <w:rsid w:val="5D342473"/>
    <w:rsid w:val="5E274FEE"/>
    <w:rsid w:val="5E5B0C06"/>
    <w:rsid w:val="5F52F246"/>
    <w:rsid w:val="5FBB6695"/>
    <w:rsid w:val="600126D2"/>
    <w:rsid w:val="60CD26DD"/>
    <w:rsid w:val="60D120B9"/>
    <w:rsid w:val="60EC64C7"/>
    <w:rsid w:val="61280E65"/>
    <w:rsid w:val="617D753D"/>
    <w:rsid w:val="61DAFDB6"/>
    <w:rsid w:val="62000DB2"/>
    <w:rsid w:val="6207FB38"/>
    <w:rsid w:val="6423A0E2"/>
    <w:rsid w:val="646681F8"/>
    <w:rsid w:val="6469C4A9"/>
    <w:rsid w:val="64F9DAC2"/>
    <w:rsid w:val="6582FF52"/>
    <w:rsid w:val="65EC3CEF"/>
    <w:rsid w:val="65FD77C6"/>
    <w:rsid w:val="662F87A3"/>
    <w:rsid w:val="664DBFD7"/>
    <w:rsid w:val="66EC26F3"/>
    <w:rsid w:val="67242C88"/>
    <w:rsid w:val="682796BB"/>
    <w:rsid w:val="6837D573"/>
    <w:rsid w:val="686C8DAA"/>
    <w:rsid w:val="687511AD"/>
    <w:rsid w:val="693FD232"/>
    <w:rsid w:val="69C5C401"/>
    <w:rsid w:val="69C98D3F"/>
    <w:rsid w:val="69FE4576"/>
    <w:rsid w:val="6A163EE3"/>
    <w:rsid w:val="6A6C3DD8"/>
    <w:rsid w:val="6B6EDEBD"/>
    <w:rsid w:val="6B6FA80B"/>
    <w:rsid w:val="6B769972"/>
    <w:rsid w:val="6B9CA58D"/>
    <w:rsid w:val="6BF96318"/>
    <w:rsid w:val="6D03BEB2"/>
    <w:rsid w:val="6D04BAD1"/>
    <w:rsid w:val="6D85F1DB"/>
    <w:rsid w:val="6E68ABCD"/>
    <w:rsid w:val="6E79E6A4"/>
    <w:rsid w:val="6ECA2EB5"/>
    <w:rsid w:val="6EF6934A"/>
    <w:rsid w:val="716BF8FF"/>
    <w:rsid w:val="716EEE57"/>
    <w:rsid w:val="71B88D10"/>
    <w:rsid w:val="72CA583D"/>
    <w:rsid w:val="74310DD8"/>
    <w:rsid w:val="745E0B5A"/>
    <w:rsid w:val="7517B941"/>
    <w:rsid w:val="75D62C85"/>
    <w:rsid w:val="760AE4BC"/>
    <w:rsid w:val="763EA0D4"/>
    <w:rsid w:val="765C28EC"/>
    <w:rsid w:val="76D5A541"/>
    <w:rsid w:val="76E1516D"/>
    <w:rsid w:val="77430726"/>
    <w:rsid w:val="774B5858"/>
    <w:rsid w:val="77A38DEF"/>
    <w:rsid w:val="77E4BBA0"/>
    <w:rsid w:val="7809CB9C"/>
    <w:rsid w:val="786E76AD"/>
    <w:rsid w:val="78E4FDAA"/>
    <w:rsid w:val="792CE9F1"/>
    <w:rsid w:val="796DEF69"/>
    <w:rsid w:val="79D72D06"/>
    <w:rsid w:val="79E867DD"/>
    <w:rsid w:val="7AAC4EE4"/>
    <w:rsid w:val="7B0398AC"/>
    <w:rsid w:val="7B0B8632"/>
    <w:rsid w:val="7B654E65"/>
    <w:rsid w:val="7BDECABA"/>
    <w:rsid w:val="7C1EFC4C"/>
    <w:rsid w:val="7CAD7CB6"/>
    <w:rsid w:val="7CC93F61"/>
    <w:rsid w:val="7CCD63A9"/>
    <w:rsid w:val="7D2BFA90"/>
    <w:rsid w:val="7D87B2A5"/>
    <w:rsid w:val="7DB0E6E9"/>
    <w:rsid w:val="7DD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7C8C"/>
  <w15:chartTrackingRefBased/>
  <w15:docId w15:val="{9A307C28-3096-294A-A4B2-A947D185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E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FE8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B76"/>
    <w:pPr>
      <w:spacing w:before="100" w:beforeAutospacing="1" w:after="100" w:afterAutospacing="1"/>
    </w:pPr>
    <w:rPr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277B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7B76"/>
    <w:pPr>
      <w:ind w:left="720"/>
      <w:contextualSpacing/>
    </w:pPr>
  </w:style>
  <w:style w:type="table" w:styleId="TableGrid">
    <w:name w:val="Table Grid"/>
    <w:basedOn w:val="TableNormal"/>
    <w:uiPriority w:val="39"/>
    <w:rsid w:val="0013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3B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BAE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652A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E1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411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1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D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7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FA13B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A13BA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A13BA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A13BA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13BA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13BA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13BA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13BA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13BA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13BA"/>
    <w:pPr>
      <w:ind w:left="1760"/>
    </w:pPr>
    <w:rPr>
      <w:rFonts w:cstheme="minorHAnsi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4369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4369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4369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920FE8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D5702C"/>
  </w:style>
  <w:style w:type="character" w:customStyle="1" w:styleId="Heading4Char">
    <w:name w:val="Heading 4 Char"/>
    <w:basedOn w:val="DefaultParagraphFont"/>
    <w:link w:val="Heading4"/>
    <w:uiPriority w:val="9"/>
    <w:semiHidden/>
    <w:rsid w:val="00690F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ontstyle01">
    <w:name w:val="fontstyle01"/>
    <w:basedOn w:val="DefaultParagraphFont"/>
    <w:rsid w:val="00DE387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E3875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11">
    <w:name w:val="fontstyle11"/>
    <w:basedOn w:val="DefaultParagraphFont"/>
    <w:rsid w:val="00DE387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ortlet-msg-success">
    <w:name w:val="portlet-msg-success"/>
    <w:basedOn w:val="DefaultParagraphFont"/>
    <w:rsid w:val="00A97C5D"/>
  </w:style>
  <w:style w:type="character" w:styleId="Strong">
    <w:name w:val="Strong"/>
    <w:basedOn w:val="DefaultParagraphFont"/>
    <w:uiPriority w:val="22"/>
    <w:qFormat/>
    <w:rsid w:val="00A97C5D"/>
    <w:rPr>
      <w:b/>
      <w:bCs/>
    </w:rPr>
  </w:style>
  <w:style w:type="character" w:customStyle="1" w:styleId="ng-star-inserted">
    <w:name w:val="ng-star-inserted"/>
    <w:basedOn w:val="DefaultParagraphFont"/>
    <w:rsid w:val="009D1F8D"/>
  </w:style>
  <w:style w:type="character" w:customStyle="1" w:styleId="ng-star-inserted1">
    <w:name w:val="ng-star-inserted1"/>
    <w:basedOn w:val="DefaultParagraphFont"/>
    <w:rsid w:val="009D1F8D"/>
  </w:style>
  <w:style w:type="character" w:customStyle="1" w:styleId="inline-code">
    <w:name w:val="inline-code"/>
    <w:basedOn w:val="DefaultParagraphFont"/>
    <w:rsid w:val="009D1F8D"/>
  </w:style>
  <w:style w:type="character" w:styleId="Emphasis">
    <w:name w:val="Emphasis"/>
    <w:basedOn w:val="DefaultParagraphFont"/>
    <w:uiPriority w:val="20"/>
    <w:qFormat/>
    <w:rsid w:val="008D65EB"/>
    <w:rPr>
      <w:i/>
      <w:iCs/>
    </w:rPr>
  </w:style>
  <w:style w:type="character" w:customStyle="1" w:styleId="router-outlet-wrapper">
    <w:name w:val="router-outlet-wrapper"/>
    <w:basedOn w:val="DefaultParagraphFont"/>
    <w:rsid w:val="00E477B2"/>
  </w:style>
  <w:style w:type="paragraph" w:customStyle="1" w:styleId="portlet-msg-info">
    <w:name w:val="portlet-msg-info"/>
    <w:basedOn w:val="Normal"/>
    <w:rsid w:val="00C957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928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6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9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0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4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1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4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1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1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9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2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load.se.ifmo.ru:8080?token=496162461&amp;user=-2104189909&amp;config=1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numbering" Target="numbering.xml"/><Relationship Id="rId15" Type="http://schemas.openxmlformats.org/officeDocument/2006/relationships/hyperlink" Target="http://stload.se.ifmo.ru:8080?token=496162461&amp;user=-2104189909&amp;config=3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tload.se.ifmo.ru:8080?token=496162461&amp;user=-2104189909&amp;config=2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://jmeter.apache.org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levegic/Library/Group%20Containers/UBF8T346G9.Office/User%20Content.localized/Templates.localized/&#1054;&#1058;&#1063;&#1045;&#1058;_&#1048;&#1052;&#1058;&#1054;_&#1058;&#1045;&#1052;&#1055;&#1051;&#1045;&#1048;&#774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F55770C07FEAA45821617C74926F18D" ma:contentTypeVersion="4" ma:contentTypeDescription="Создание документа." ma:contentTypeScope="" ma:versionID="b4bbbe533756f87fbef423dcce08aa19">
  <xsd:schema xmlns:xsd="http://www.w3.org/2001/XMLSchema" xmlns:xs="http://www.w3.org/2001/XMLSchema" xmlns:p="http://schemas.microsoft.com/office/2006/metadata/properties" xmlns:ns3="a092e4cb-f783-4bcc-b2df-17dc3c07a1ed" targetNamespace="http://schemas.microsoft.com/office/2006/metadata/properties" ma:root="true" ma:fieldsID="8221be6ae737099ead4f7e6a6dae9491" ns3:_="">
    <xsd:import namespace="a092e4cb-f783-4bcc-b2df-17dc3c07a1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2e4cb-f783-4bcc-b2df-17dc3c07a1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6CAA81-251C-4824-BBB2-4A82A9F0AB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C6B559-B556-4C5E-A5FD-68EFC320B3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DA5008-8161-4CDF-81FB-0E5FBAECC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2e4cb-f783-4bcc-b2df-17dc3c07a1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5315D8-ED7B-441A-8DCD-61D49F05F3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ОТЧЕТ_ИМТО_ТЕМПЛЕЙТ.dotx</Template>
  <TotalTime>50</TotalTime>
  <Pages>15</Pages>
  <Words>1013</Words>
  <Characters>5779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Selanta</dc:creator>
  <cp:keywords/>
  <dc:description/>
  <cp:lastModifiedBy>Селянта Олег Дмитриевич</cp:lastModifiedBy>
  <cp:revision>5</cp:revision>
  <cp:lastPrinted>2025-03-07T11:53:00Z</cp:lastPrinted>
  <dcterms:created xsi:type="dcterms:W3CDTF">2025-04-29T15:39:00Z</dcterms:created>
  <dcterms:modified xsi:type="dcterms:W3CDTF">2025-04-30T07:29:00Z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