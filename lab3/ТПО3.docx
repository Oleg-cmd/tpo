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D339" w14:textId="77777777" w:rsidR="00DE3875" w:rsidRPr="00B9118B" w:rsidRDefault="00DE3875" w:rsidP="00DE3875">
      <w:pPr>
        <w:jc w:val="center"/>
        <w:rPr>
          <w:rStyle w:val="fontstyle01"/>
          <w:rFonts w:ascii="Times New Roman" w:hAnsi="Times New Roman"/>
        </w:rPr>
      </w:pPr>
      <w:r w:rsidRPr="00B9118B">
        <w:rPr>
          <w:rStyle w:val="fontstyle01"/>
          <w:rFonts w:ascii="Times New Roman" w:hAnsi="Times New Roman"/>
        </w:rPr>
        <w:t>МИНИСТЕРСТВО НАУКИ И ВЫСШЕГО ОБРАЗОВАНИЯ РОССИЙСКОЙ ФЕДЕРАЦИИ</w:t>
      </w:r>
    </w:p>
    <w:p w14:paraId="3A05F79E" w14:textId="77777777" w:rsidR="00DE3875" w:rsidRPr="00B9118B" w:rsidRDefault="00DE3875" w:rsidP="00DE3875">
      <w:pPr>
        <w:jc w:val="center"/>
        <w:rPr>
          <w:rStyle w:val="fontstyle01"/>
          <w:rFonts w:ascii="Times New Roman" w:hAnsi="Times New Roman"/>
        </w:rPr>
      </w:pPr>
      <w:r w:rsidRPr="00B9118B">
        <w:rPr>
          <w:color w:val="000000"/>
          <w:sz w:val="20"/>
          <w:szCs w:val="20"/>
        </w:rPr>
        <w:br/>
      </w:r>
      <w:r w:rsidRPr="00B9118B">
        <w:rPr>
          <w:rStyle w:val="fontstyle01"/>
          <w:rFonts w:ascii="Times New Roman" w:hAnsi="Times New Roman"/>
        </w:rPr>
        <w:t>ФЕДЕРАЛЬНОЕ ГОСУДАРСТВЕННОЕ АВТОНОМНОЕ</w:t>
      </w:r>
      <w:r w:rsidRPr="00B9118B">
        <w:rPr>
          <w:color w:val="000000"/>
        </w:rPr>
        <w:br/>
      </w:r>
      <w:r w:rsidRPr="00B9118B">
        <w:rPr>
          <w:rStyle w:val="fontstyle01"/>
          <w:rFonts w:ascii="Times New Roman" w:hAnsi="Times New Roman"/>
        </w:rPr>
        <w:t>ОБРАЗОВАТЕЛЬНОЕ УЧРЕЖДЕНИЕ ВЫСШЕГО ОБРАЗОВАНИЯ</w:t>
      </w:r>
      <w:r w:rsidRPr="00B9118B">
        <w:rPr>
          <w:color w:val="000000"/>
        </w:rPr>
        <w:br/>
      </w:r>
      <w:r w:rsidRPr="00B9118B">
        <w:rPr>
          <w:rStyle w:val="fontstyle01"/>
          <w:rFonts w:ascii="Times New Roman" w:hAnsi="Times New Roman"/>
          <w:noProof/>
        </w:rPr>
        <w:t>«Санкт-Петербургский национальный исследовательский университет</w:t>
      </w:r>
      <w:r w:rsidRPr="00B9118B">
        <w:rPr>
          <w:noProof/>
          <w:color w:val="000000"/>
        </w:rPr>
        <w:br/>
      </w:r>
      <w:r w:rsidRPr="00B9118B">
        <w:rPr>
          <w:rStyle w:val="fontstyle01"/>
          <w:rFonts w:ascii="Times New Roman" w:hAnsi="Times New Roman"/>
          <w:noProof/>
        </w:rPr>
        <w:t>информационных технологий, механики и оптики»</w:t>
      </w:r>
    </w:p>
    <w:p w14:paraId="11F92DEF" w14:textId="77777777" w:rsidR="00DE3875" w:rsidRPr="00B9118B" w:rsidRDefault="00DE3875" w:rsidP="00DE3875">
      <w:pPr>
        <w:jc w:val="center"/>
        <w:rPr>
          <w:rStyle w:val="fontstyle01"/>
          <w:rFonts w:ascii="Times New Roman" w:hAnsi="Times New Roman"/>
          <w:sz w:val="28"/>
          <w:szCs w:val="28"/>
        </w:rPr>
      </w:pPr>
      <w:r w:rsidRPr="00B9118B">
        <w:rPr>
          <w:color w:val="000000"/>
        </w:rPr>
        <w:br/>
      </w:r>
      <w:r w:rsidRPr="00B9118B">
        <w:rPr>
          <w:rStyle w:val="fontstyle01"/>
          <w:rFonts w:ascii="Times New Roman" w:hAnsi="Times New Roman"/>
          <w:sz w:val="28"/>
          <w:szCs w:val="28"/>
        </w:rPr>
        <w:t xml:space="preserve">ФАКУЛЬТЕТ ПРОГРАММНОЙ ИНЖЕНЕРИИ И </w:t>
      </w:r>
      <w:r w:rsidRPr="00B9118B">
        <w:rPr>
          <w:rStyle w:val="fontstyle01"/>
          <w:rFonts w:ascii="Times New Roman" w:hAnsi="Times New Roman"/>
          <w:sz w:val="28"/>
          <w:szCs w:val="28"/>
        </w:rPr>
        <w:br/>
        <w:t>КОМПЬЮТЕРНОЙ ТЕХНИКИ</w:t>
      </w:r>
    </w:p>
    <w:p w14:paraId="1F63F2E2" w14:textId="77777777" w:rsidR="00DE3875" w:rsidRPr="00B9118B" w:rsidRDefault="00DE3875" w:rsidP="00DE3875">
      <w:pPr>
        <w:jc w:val="center"/>
        <w:rPr>
          <w:rStyle w:val="fontstyle01"/>
          <w:rFonts w:ascii="Times New Roman" w:hAnsi="Times New Roman"/>
          <w:sz w:val="28"/>
          <w:szCs w:val="28"/>
        </w:rPr>
      </w:pPr>
    </w:p>
    <w:p w14:paraId="58697F66" w14:textId="77777777" w:rsidR="00DE3875" w:rsidRPr="00B9118B" w:rsidRDefault="00DE3875" w:rsidP="00DE3875">
      <w:pPr>
        <w:jc w:val="center"/>
        <w:rPr>
          <w:rStyle w:val="fontstyle01"/>
          <w:rFonts w:ascii="Times New Roman" w:hAnsi="Times New Roman"/>
          <w:sz w:val="28"/>
          <w:szCs w:val="28"/>
        </w:rPr>
      </w:pPr>
    </w:p>
    <w:p w14:paraId="624947D7" w14:textId="2DD3E305" w:rsidR="00DE3875" w:rsidRPr="008D65EB" w:rsidRDefault="00DE3875" w:rsidP="00DE3875">
      <w:pPr>
        <w:jc w:val="center"/>
        <w:rPr>
          <w:rStyle w:val="fontstyle21"/>
          <w:rFonts w:ascii="Times New Roman" w:hAnsi="Times New Roman"/>
          <w:lang w:val="ru-RU"/>
        </w:rPr>
      </w:pPr>
      <w:r w:rsidRPr="008D65EB">
        <w:rPr>
          <w:rStyle w:val="fontstyle01"/>
          <w:rFonts w:ascii="Times New Roman" w:hAnsi="Times New Roman"/>
          <w:szCs w:val="36"/>
          <w:lang w:val="ru-RU"/>
        </w:rPr>
        <w:t>ОТЧЁТ</w:t>
      </w:r>
      <w:r w:rsidRPr="008D65EB">
        <w:rPr>
          <w:rStyle w:val="fontstyle21"/>
          <w:rFonts w:ascii="Times New Roman" w:hAnsi="Times New Roman"/>
          <w:lang w:val="ru-RU"/>
        </w:rPr>
        <w:br/>
        <w:t>ПО ЛАБОРАТОРНОЙ РАБОТЕ №</w:t>
      </w:r>
      <w:r w:rsidR="008D65EB">
        <w:rPr>
          <w:rStyle w:val="fontstyle21"/>
          <w:rFonts w:ascii="Times New Roman" w:hAnsi="Times New Roman"/>
          <w:lang w:val="ru-RU"/>
        </w:rPr>
        <w:t>3</w:t>
      </w:r>
    </w:p>
    <w:p w14:paraId="3055F081" w14:textId="7F074EB2" w:rsidR="00DE3875" w:rsidRPr="008D65EB" w:rsidRDefault="00DE3875" w:rsidP="00DE3875">
      <w:pPr>
        <w:spacing w:line="276" w:lineRule="auto"/>
        <w:jc w:val="center"/>
        <w:rPr>
          <w:rStyle w:val="fontstyle01"/>
          <w:rFonts w:ascii="Times New Roman" w:hAnsi="Times New Roman"/>
          <w:b/>
          <w:bCs/>
          <w:sz w:val="32"/>
          <w:szCs w:val="32"/>
          <w:lang w:val="ru-RU"/>
        </w:rPr>
      </w:pPr>
      <w:r w:rsidRPr="008D65EB">
        <w:rPr>
          <w:rStyle w:val="fontstyle01"/>
          <w:rFonts w:ascii="Times New Roman" w:hAnsi="Times New Roman"/>
          <w:noProof/>
          <w:sz w:val="32"/>
          <w:szCs w:val="32"/>
          <w:lang w:val="ru-RU"/>
        </w:rPr>
        <w:t>по дисциплине</w:t>
      </w:r>
      <w:r w:rsidRPr="008D65EB">
        <w:rPr>
          <w:noProof/>
          <w:color w:val="000000"/>
          <w:sz w:val="32"/>
          <w:szCs w:val="32"/>
          <w:lang w:val="ru-RU"/>
        </w:rPr>
        <w:br/>
      </w:r>
      <w:r w:rsidRPr="008D65EB">
        <w:rPr>
          <w:rStyle w:val="fontstyle01"/>
          <w:rFonts w:ascii="Times New Roman" w:hAnsi="Times New Roman"/>
          <w:sz w:val="32"/>
          <w:szCs w:val="32"/>
          <w:lang w:val="ru-RU"/>
        </w:rPr>
        <w:t>«</w:t>
      </w:r>
      <w:r w:rsidR="00A97C5D" w:rsidRPr="008D65EB">
        <w:rPr>
          <w:rStyle w:val="fontstyle01"/>
          <w:rFonts w:ascii="Times New Roman" w:hAnsi="Times New Roman"/>
          <w:sz w:val="32"/>
          <w:szCs w:val="32"/>
          <w:lang w:val="ru-RU"/>
        </w:rPr>
        <w:t>Тестирование программного обеспечения</w:t>
      </w:r>
      <w:r w:rsidRPr="008D65EB">
        <w:rPr>
          <w:rStyle w:val="fontstyle01"/>
          <w:rFonts w:ascii="Times New Roman" w:hAnsi="Times New Roman"/>
          <w:sz w:val="32"/>
          <w:szCs w:val="32"/>
          <w:lang w:val="ru-RU"/>
        </w:rPr>
        <w:t>»</w:t>
      </w:r>
      <w:r w:rsidRPr="008D65EB">
        <w:rPr>
          <w:color w:val="000000"/>
          <w:sz w:val="32"/>
          <w:szCs w:val="32"/>
          <w:lang w:val="ru-RU"/>
        </w:rPr>
        <w:br/>
      </w:r>
      <w:r w:rsidRPr="008D65EB">
        <w:rPr>
          <w:rStyle w:val="fontstyle01"/>
          <w:rFonts w:ascii="Times New Roman" w:hAnsi="Times New Roman"/>
          <w:sz w:val="32"/>
          <w:szCs w:val="32"/>
          <w:lang w:val="ru-RU"/>
        </w:rPr>
        <w:t>Вариант №</w:t>
      </w:r>
      <w:r w:rsidR="008D65EB">
        <w:rPr>
          <w:rStyle w:val="fontstyle01"/>
          <w:rFonts w:ascii="Times New Roman" w:hAnsi="Times New Roman"/>
          <w:sz w:val="32"/>
          <w:szCs w:val="32"/>
          <w:lang w:val="ru-RU"/>
        </w:rPr>
        <w:t xml:space="preserve"> </w:t>
      </w:r>
      <w:r w:rsidR="008D65EB" w:rsidRPr="008D65EB">
        <w:rPr>
          <w:sz w:val="28"/>
          <w:szCs w:val="28"/>
          <w:lang w:val="ru-RU"/>
        </w:rPr>
        <w:t>4635</w:t>
      </w:r>
    </w:p>
    <w:p w14:paraId="6BF83FD4" w14:textId="77777777" w:rsidR="00DE3875" w:rsidRPr="008D65EB" w:rsidRDefault="00DE3875" w:rsidP="00DE3875">
      <w:pPr>
        <w:jc w:val="center"/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DB5A659" w14:textId="77777777" w:rsidR="00DE3875" w:rsidRDefault="00DE3875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4127B2BF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62BA5BE2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6AD38633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053F2A7A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8030D5B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3F8AF1DB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0AF97D22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7395775" w14:textId="77777777" w:rsidR="008D65EB" w:rsidRP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CBB6140" w14:textId="77777777" w:rsidR="00DE3875" w:rsidRPr="008D65EB" w:rsidRDefault="00DE3875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B8EA194" w14:textId="295400C8" w:rsidR="00DE3875" w:rsidRDefault="00DE3875" w:rsidP="00DE3875">
      <w:pPr>
        <w:jc w:val="right"/>
        <w:rPr>
          <w:b/>
          <w:bCs/>
          <w:i/>
          <w:iCs/>
          <w:color w:val="000000"/>
          <w:sz w:val="28"/>
          <w:szCs w:val="28"/>
        </w:rPr>
      </w:pPr>
      <w:r w:rsidRPr="00B9118B">
        <w:rPr>
          <w:rStyle w:val="fontstyle01"/>
          <w:rFonts w:ascii="Times New Roman" w:hAnsi="Times New Roman"/>
          <w:sz w:val="28"/>
          <w:szCs w:val="28"/>
        </w:rPr>
        <w:t>Выполнил</w:t>
      </w:r>
      <w:r>
        <w:rPr>
          <w:rStyle w:val="fontstyle01"/>
          <w:rFonts w:ascii="Times New Roman" w:hAnsi="Times New Roman"/>
          <w:sz w:val="28"/>
          <w:szCs w:val="28"/>
        </w:rPr>
        <w:t>и</w:t>
      </w:r>
      <w:r w:rsidRPr="00B9118B">
        <w:rPr>
          <w:rStyle w:val="fontstyle01"/>
          <w:rFonts w:ascii="Times New Roman" w:hAnsi="Times New Roman"/>
          <w:sz w:val="28"/>
          <w:szCs w:val="28"/>
        </w:rPr>
        <w:t>:</w:t>
      </w:r>
      <w:r w:rsidRPr="00B9118B">
        <w:rPr>
          <w:b/>
          <w:bCs/>
          <w:i/>
          <w:iCs/>
          <w:color w:val="000000"/>
          <w:sz w:val="28"/>
          <w:szCs w:val="28"/>
        </w:rPr>
        <w:br/>
      </w:r>
      <w:r w:rsidRPr="00B9118B">
        <w:rPr>
          <w:rStyle w:val="fontstyle11"/>
          <w:rFonts w:ascii="Times New Roman" w:hAnsi="Times New Roman"/>
        </w:rPr>
        <w:t>Студент группы P3</w:t>
      </w:r>
      <w:r>
        <w:rPr>
          <w:rStyle w:val="fontstyle11"/>
          <w:rFonts w:ascii="Times New Roman" w:hAnsi="Times New Roman"/>
        </w:rPr>
        <w:t>3</w:t>
      </w:r>
      <w:r w:rsidRPr="00B9118B">
        <w:rPr>
          <w:rStyle w:val="fontstyle11"/>
          <w:rFonts w:ascii="Times New Roman" w:hAnsi="Times New Roman"/>
        </w:rPr>
        <w:t>14</w:t>
      </w:r>
      <w:r>
        <w:rPr>
          <w:rStyle w:val="fontstyle11"/>
          <w:rFonts w:ascii="Times New Roman" w:hAnsi="Times New Roman"/>
        </w:rPr>
        <w:br/>
        <w:t>Селянта Олег Дмитриевич</w:t>
      </w:r>
      <w:r w:rsidRPr="00B9118B">
        <w:rPr>
          <w:color w:val="000000"/>
          <w:sz w:val="28"/>
          <w:szCs w:val="28"/>
        </w:rPr>
        <w:br/>
      </w:r>
      <w:r w:rsidRPr="00B9118B">
        <w:rPr>
          <w:rStyle w:val="fontstyle01"/>
          <w:rFonts w:ascii="Times New Roman" w:hAnsi="Times New Roman"/>
          <w:sz w:val="28"/>
          <w:szCs w:val="28"/>
        </w:rPr>
        <w:t>Преподаватель:</w:t>
      </w:r>
    </w:p>
    <w:p w14:paraId="473C3872" w14:textId="170319B7" w:rsidR="00A97C5D" w:rsidRPr="00A97C5D" w:rsidRDefault="00A97C5D" w:rsidP="00DE3875">
      <w:pPr>
        <w:jc w:val="right"/>
        <w:rPr>
          <w:rStyle w:val="fontstyle11"/>
          <w:rFonts w:ascii="Times New Roman" w:hAnsi="Times New Roman"/>
        </w:rPr>
      </w:pPr>
      <w:r>
        <w:rPr>
          <w:color w:val="000000"/>
          <w:sz w:val="28"/>
          <w:szCs w:val="28"/>
        </w:rPr>
        <w:t>Харитонова Анастасия Евгеньевна</w:t>
      </w:r>
    </w:p>
    <w:p w14:paraId="19D96FA1" w14:textId="77777777" w:rsidR="00DE3875" w:rsidRPr="00B9118B" w:rsidRDefault="00DE3875" w:rsidP="00DE3875">
      <w:pPr>
        <w:jc w:val="right"/>
        <w:rPr>
          <w:rStyle w:val="fontstyle11"/>
          <w:rFonts w:ascii="Times New Roman" w:hAnsi="Times New Roman"/>
        </w:rPr>
      </w:pPr>
    </w:p>
    <w:p w14:paraId="459C2431" w14:textId="77777777" w:rsidR="00DE3875" w:rsidRDefault="00DE3875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03FEC611" w14:textId="77777777" w:rsidR="008D65EB" w:rsidRDefault="008D65EB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25A08F9B" w14:textId="77777777" w:rsidR="008D65EB" w:rsidRDefault="008D65EB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12C1486B" w14:textId="77777777" w:rsidR="008D65EB" w:rsidRDefault="008D65EB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12254831" w14:textId="77777777" w:rsidR="00DE3875" w:rsidRPr="00B9118B" w:rsidRDefault="00DE3875" w:rsidP="008D65EB">
      <w:pPr>
        <w:rPr>
          <w:rStyle w:val="fontstyle11"/>
          <w:rFonts w:ascii="Times New Roman" w:hAnsi="Times New Roman"/>
        </w:rPr>
      </w:pPr>
    </w:p>
    <w:p w14:paraId="3B4F31DA" w14:textId="77777777" w:rsidR="00DE3875" w:rsidRPr="00B9118B" w:rsidRDefault="00DE3875" w:rsidP="00DE3875">
      <w:pPr>
        <w:jc w:val="right"/>
        <w:rPr>
          <w:rStyle w:val="fontstyle11"/>
          <w:rFonts w:ascii="Times New Roman" w:hAnsi="Times New Roman"/>
        </w:rPr>
      </w:pPr>
    </w:p>
    <w:p w14:paraId="68385EEB" w14:textId="77777777" w:rsidR="00DE3875" w:rsidRPr="00B9118B" w:rsidRDefault="00DE3875" w:rsidP="00DE3875">
      <w:pPr>
        <w:jc w:val="center"/>
        <w:rPr>
          <w:rStyle w:val="fontstyle11"/>
          <w:rFonts w:ascii="Times New Roman" w:hAnsi="Times New Roman"/>
        </w:rPr>
      </w:pPr>
      <w:r w:rsidRPr="00B9118B">
        <w:rPr>
          <w:noProof/>
          <w:color w:val="000000"/>
          <w:sz w:val="28"/>
          <w:szCs w:val="28"/>
        </w:rPr>
        <w:drawing>
          <wp:inline distT="0" distB="0" distL="0" distR="0" wp14:anchorId="6301E385" wp14:editId="5A825A94">
            <wp:extent cx="1988185" cy="783773"/>
            <wp:effectExtent l="0" t="0" r="0" b="0"/>
            <wp:docPr id="4" name="Рисунок 4" descr="Изображение выглядит как черный, темно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черный, темнота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35" cy="84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E25" w14:textId="23D7C401" w:rsidR="008D65EB" w:rsidRPr="008D65EB" w:rsidRDefault="00DE3875" w:rsidP="008D65EB">
      <w:pPr>
        <w:jc w:val="center"/>
        <w:rPr>
          <w:color w:val="000000"/>
          <w:sz w:val="28"/>
          <w:szCs w:val="28"/>
          <w:lang w:val="ru-RU"/>
        </w:rPr>
      </w:pPr>
      <w:r w:rsidRPr="00B9118B">
        <w:rPr>
          <w:rStyle w:val="fontstyle01"/>
          <w:rFonts w:ascii="Times New Roman" w:hAnsi="Times New Roman"/>
          <w:sz w:val="28"/>
          <w:szCs w:val="28"/>
        </w:rPr>
        <w:t>Санкт-Петербург, 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  <w:id w:val="-147481710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sdtEndPr>
      <w:sdtContent>
        <w:p w14:paraId="200EC0A7" w14:textId="77777777" w:rsidR="00FA13BA" w:rsidRPr="00DE3875" w:rsidRDefault="00DE3875">
          <w:pPr>
            <w:pStyle w:val="TOCHeading"/>
            <w:rPr>
              <w:rFonts w:ascii="Times New Roman" w:hAnsi="Times New Roman" w:cs="Times New Roman"/>
              <w:color w:val="auto"/>
              <w:sz w:val="36"/>
              <w:szCs w:val="36"/>
              <w:lang w:val="ru-RU"/>
            </w:rPr>
          </w:pPr>
          <w:r w:rsidRPr="00DE3875">
            <w:rPr>
              <w:rFonts w:ascii="Times New Roman" w:hAnsi="Times New Roman" w:cs="Times New Roman"/>
              <w:color w:val="auto"/>
              <w:sz w:val="36"/>
              <w:szCs w:val="36"/>
              <w:lang w:val="ru-RU"/>
            </w:rPr>
            <w:t>Оглавление</w:t>
          </w:r>
        </w:p>
        <w:p w14:paraId="71019A83" w14:textId="77777777" w:rsidR="00920FE8" w:rsidRPr="00920FE8" w:rsidRDefault="00FA13BA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 w:rsidRPr="00FA13BA"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2502890" w:history="1">
            <w:r w:rsidR="00920FE8" w:rsidRPr="00920FE8">
              <w:rPr>
                <w:rStyle w:val="Hyperlink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Задание</w:t>
            </w:r>
            <w:r w:rsidR="00920FE8"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20FE8"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20FE8"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_Toc192502890 \h </w:instrText>
            </w:r>
            <w:r w:rsidR="00920FE8"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20FE8"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920FE8"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1773E" w14:textId="77777777" w:rsidR="00920FE8" w:rsidRPr="00920FE8" w:rsidRDefault="00920FE8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1" w:history="1">
            <w:r w:rsidRPr="00920FE8">
              <w:rPr>
                <w:rStyle w:val="Hyperlink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Этап 1. Инициализация кластера БД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_Toc192502891 \h </w:instrTex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875B2" w14:textId="77777777" w:rsidR="00920FE8" w:rsidRPr="00920FE8" w:rsidRDefault="00920FE8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2" w:history="1">
            <w:r w:rsidRPr="00920FE8">
              <w:rPr>
                <w:rStyle w:val="Hyperlink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Этап 2. Конфигурация и запуск сервера БД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_Toc192502892 \h </w:instrTex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E7DDEB" w14:textId="77777777" w:rsidR="00920FE8" w:rsidRPr="00920FE8" w:rsidRDefault="00920FE8">
          <w:pPr>
            <w:pStyle w:val="TOC2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3" w:history="1">
            <w:r w:rsidRPr="00920FE8">
              <w:rPr>
                <w:rStyle w:val="Hyperlink"/>
                <w:rFonts w:cs="Times New Roman"/>
                <w:b w:val="0"/>
                <w:bCs w:val="0"/>
                <w:noProof/>
                <w:color w:val="auto"/>
                <w:sz w:val="28"/>
                <w:szCs w:val="28"/>
              </w:rPr>
              <w:t>2.1 Настройка подключений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_Toc192502893 \h </w:instrTex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9594F" w14:textId="77777777" w:rsidR="00920FE8" w:rsidRPr="00920FE8" w:rsidRDefault="00920FE8">
          <w:pPr>
            <w:pStyle w:val="TOC2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4" w:history="1">
            <w:r w:rsidRPr="00920FE8">
              <w:rPr>
                <w:rStyle w:val="Hyperlink"/>
                <w:rFonts w:cs="Times New Roman"/>
                <w:b w:val="0"/>
                <w:bCs w:val="0"/>
                <w:noProof/>
                <w:color w:val="auto"/>
                <w:sz w:val="28"/>
                <w:szCs w:val="28"/>
              </w:rPr>
              <w:t>2.2 Запуск сервера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_Toc192502894 \h </w:instrTex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41CD8" w14:textId="77777777" w:rsidR="00920FE8" w:rsidRPr="00920FE8" w:rsidRDefault="00920FE8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5" w:history="1">
            <w:r w:rsidRPr="00920FE8">
              <w:rPr>
                <w:rStyle w:val="Hyperlink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Этап 3. Табличные пространства и наполнение базы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_Toc192502895 \h </w:instrTex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734896" w14:textId="77777777" w:rsidR="00920FE8" w:rsidRPr="00920FE8" w:rsidRDefault="00920FE8">
          <w:pPr>
            <w:pStyle w:val="TOC2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6" w:history="1">
            <w:r w:rsidRPr="00920FE8">
              <w:rPr>
                <w:rStyle w:val="Hyperlink"/>
                <w:rFonts w:cs="Times New Roman"/>
                <w:b w:val="0"/>
                <w:bCs w:val="0"/>
                <w:noProof/>
                <w:sz w:val="28"/>
                <w:szCs w:val="28"/>
              </w:rPr>
              <w:t>3.1 Создание табличных пространств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_Toc192502896 \h </w:instrTex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46C39" w14:textId="77777777" w:rsidR="00920FE8" w:rsidRPr="00920FE8" w:rsidRDefault="00920FE8">
          <w:pPr>
            <w:pStyle w:val="TOC2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7" w:history="1">
            <w:r w:rsidRPr="00920FE8">
              <w:rPr>
                <w:rStyle w:val="Hyperlink"/>
                <w:rFonts w:cs="Times New Roman"/>
                <w:b w:val="0"/>
                <w:bCs w:val="0"/>
                <w:noProof/>
                <w:sz w:val="28"/>
                <w:szCs w:val="28"/>
              </w:rPr>
              <w:t>3.2 Создание базы данных и роли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_Toc192502897 \h </w:instrTex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8965B" w14:textId="77777777" w:rsidR="00920FE8" w:rsidRPr="00920FE8" w:rsidRDefault="00920FE8">
          <w:pPr>
            <w:pStyle w:val="TOC2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8" w:history="1">
            <w:r w:rsidRPr="00920FE8">
              <w:rPr>
                <w:rStyle w:val="Hyperlink"/>
                <w:rFonts w:cs="Times New Roman"/>
                <w:b w:val="0"/>
                <w:bCs w:val="0"/>
                <w:noProof/>
                <w:sz w:val="28"/>
                <w:szCs w:val="28"/>
              </w:rPr>
              <w:t>3.3 Наполнение базы данных (пример для партицированной таблицы)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_Toc192502898 \h </w:instrTex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CFE1E" w14:textId="77777777" w:rsidR="00920FE8" w:rsidRPr="00920FE8" w:rsidRDefault="00920FE8">
          <w:pPr>
            <w:pStyle w:val="TOC2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899" w:history="1">
            <w:r w:rsidRPr="00920FE8">
              <w:rPr>
                <w:rStyle w:val="Hyperlink"/>
                <w:rFonts w:cs="Times New Roman"/>
                <w:b w:val="0"/>
                <w:bCs w:val="0"/>
                <w:noProof/>
                <w:sz w:val="28"/>
                <w:szCs w:val="28"/>
              </w:rPr>
              <w:t>3.4 Проверка табличных пространств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_Toc192502899 \h </w:instrTex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920FE8">
              <w:rPr>
                <w:rFonts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DB5AB" w14:textId="77777777" w:rsidR="00920FE8" w:rsidRPr="00920FE8" w:rsidRDefault="00920FE8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2502900" w:history="1">
            <w:r w:rsidRPr="00920FE8">
              <w:rPr>
                <w:rStyle w:val="Hyperlink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_Toc192502900 \h </w:instrTex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7ADF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920FE8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F22C2" w14:textId="77777777" w:rsidR="00FA13BA" w:rsidRPr="00FA13BA" w:rsidRDefault="00FA13BA">
          <w:r>
            <w:rPr>
              <w:b/>
              <w:bCs/>
              <w:noProof/>
            </w:rPr>
            <w:fldChar w:fldCharType="end"/>
          </w:r>
        </w:p>
      </w:sdtContent>
    </w:sdt>
    <w:p w14:paraId="51A54ACF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4D33DB56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597260E9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13FCAF5A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5FDFC7F7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27073862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5B0ABF6C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465E7870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313F313D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6050AEC0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124CE16E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2A70FF18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4BF71628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6119DF96" w14:textId="77777777" w:rsidR="007776F5" w:rsidRDefault="007776F5">
      <w:pPr>
        <w:rPr>
          <w:rFonts w:eastAsiaTheme="majorEastAsia"/>
          <w:b/>
          <w:bCs/>
          <w:sz w:val="36"/>
          <w:szCs w:val="36"/>
        </w:rPr>
      </w:pPr>
      <w:bookmarkStart w:id="0" w:name="_Toc192502890"/>
      <w:r>
        <w:rPr>
          <w:b/>
          <w:bCs/>
          <w:sz w:val="36"/>
          <w:szCs w:val="36"/>
        </w:rPr>
        <w:br w:type="page"/>
      </w:r>
    </w:p>
    <w:p w14:paraId="38A35C47" w14:textId="77777777" w:rsidR="00143694" w:rsidRDefault="00DE3875" w:rsidP="00DE3875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E3875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Задание</w:t>
      </w:r>
      <w:bookmarkEnd w:id="0"/>
    </w:p>
    <w:p w14:paraId="638E7C39" w14:textId="1E02A1B5" w:rsidR="00A97C5D" w:rsidRDefault="00A97C5D" w:rsidP="00A97C5D">
      <w:pPr>
        <w:pStyle w:val="Heading3"/>
      </w:pPr>
    </w:p>
    <w:p w14:paraId="6C40958F" w14:textId="77777777" w:rsidR="00A97C5D" w:rsidRDefault="00A97C5D" w:rsidP="00A97C5D">
      <w:pPr>
        <w:pStyle w:val="NormalWeb"/>
      </w:pPr>
      <w:r>
        <w:t>Сформировать варианты использования, разработать на их основе тестовое покрытие покрытие и провести функциональное тестирование интерфейса сайта (в соответствии с вариантом).</w:t>
      </w:r>
    </w:p>
    <w:p w14:paraId="04B67CA6" w14:textId="41BB524B" w:rsidR="00A97C5D" w:rsidRDefault="00A97C5D" w:rsidP="00A97C5D">
      <w:pPr>
        <w:jc w:val="right"/>
      </w:pPr>
      <w:r>
        <w:t xml:space="preserve">Вариант </w:t>
      </w:r>
      <w:r>
        <w:t xml:space="preserve"> 4635</w:t>
      </w:r>
    </w:p>
    <w:p w14:paraId="67D89CC8" w14:textId="77777777" w:rsidR="00A97C5D" w:rsidRDefault="00A97C5D" w:rsidP="00A97C5D">
      <w:r>
        <w:rPr>
          <w:rStyle w:val="portlet-msg-success"/>
          <w:b/>
          <w:bCs/>
        </w:rPr>
        <w:t>Вариант №4635:</w:t>
      </w:r>
      <w:r>
        <w:rPr>
          <w:rStyle w:val="portlet-msg-success"/>
        </w:rPr>
        <w:t xml:space="preserve"> Subscribe.ru. Служба бесплатных почтовых рассылок. - </w:t>
      </w:r>
      <w:hyperlink r:id="rId12" w:tgtFrame="_blank" w:history="1">
        <w:r>
          <w:rPr>
            <w:rStyle w:val="Hyperlink"/>
          </w:rPr>
          <w:t>http://subscribe.ru/</w:t>
        </w:r>
      </w:hyperlink>
    </w:p>
    <w:p w14:paraId="7C03927F" w14:textId="77777777" w:rsidR="00A97C5D" w:rsidRDefault="00A97C5D" w:rsidP="00A97C5D">
      <w:pPr>
        <w:pStyle w:val="NormalWeb"/>
      </w:pPr>
      <w:r>
        <w:rPr>
          <w:rStyle w:val="Strong"/>
        </w:rPr>
        <w:t>Требования к выполнению работы:</w:t>
      </w:r>
    </w:p>
    <w:p w14:paraId="30181D48" w14:textId="77777777" w:rsidR="00A97C5D" w:rsidRDefault="00A97C5D" w:rsidP="00A97C5D">
      <w:pPr>
        <w:numPr>
          <w:ilvl w:val="0"/>
          <w:numId w:val="55"/>
        </w:numPr>
        <w:spacing w:before="100" w:beforeAutospacing="1" w:after="100" w:afterAutospacing="1"/>
      </w:pPr>
      <w:r>
        <w:t>Тестовое покрытие должно быть сформировано на основании набора прецедентов использования сайта.</w:t>
      </w:r>
    </w:p>
    <w:p w14:paraId="28281279" w14:textId="77777777" w:rsidR="00A97C5D" w:rsidRDefault="00A97C5D" w:rsidP="00A97C5D">
      <w:pPr>
        <w:numPr>
          <w:ilvl w:val="0"/>
          <w:numId w:val="55"/>
        </w:numPr>
        <w:spacing w:before="100" w:beforeAutospacing="1" w:after="100" w:afterAutospacing="1"/>
      </w:pPr>
      <w:r>
        <w:t xml:space="preserve">Тестирование должно осуществляться автоматически - с помощью системы автоматизированного тестирования </w:t>
      </w:r>
      <w:hyperlink r:id="rId13" w:tgtFrame="_blank" w:history="1">
        <w:r>
          <w:rPr>
            <w:rStyle w:val="Hyperlink"/>
          </w:rPr>
          <w:t>Selenium</w:t>
        </w:r>
      </w:hyperlink>
      <w:r>
        <w:t>.</w:t>
      </w:r>
    </w:p>
    <w:p w14:paraId="24597218" w14:textId="77777777" w:rsidR="00A97C5D" w:rsidRDefault="00A97C5D" w:rsidP="00A97C5D">
      <w:pPr>
        <w:numPr>
          <w:ilvl w:val="0"/>
          <w:numId w:val="55"/>
        </w:numPr>
        <w:spacing w:before="100" w:beforeAutospacing="1" w:after="100" w:afterAutospacing="1"/>
      </w:pPr>
      <w:r>
        <w:t>Шаблоны тестов должны формироваться при помощи Selenium IDE и исполняться при помощи Selenium RC в браузерах Firefox и Chrome.</w:t>
      </w:r>
    </w:p>
    <w:p w14:paraId="167AB6CC" w14:textId="77777777" w:rsidR="00A97C5D" w:rsidRDefault="00A97C5D" w:rsidP="00A97C5D">
      <w:pPr>
        <w:numPr>
          <w:ilvl w:val="0"/>
          <w:numId w:val="55"/>
        </w:numPr>
        <w:spacing w:before="100" w:beforeAutospacing="1" w:after="100" w:afterAutospacing="1"/>
      </w:pPr>
      <w:r>
        <w:t xml:space="preserve"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 </w:t>
      </w:r>
      <w:hyperlink r:id="rId14" w:tgtFrame="_blank" w:history="1">
        <w:r>
          <w:rPr>
            <w:rStyle w:val="Hyperlink"/>
          </w:rPr>
          <w:t>XPath</w:t>
        </w:r>
      </w:hyperlink>
      <w:r>
        <w:t>.</w:t>
      </w:r>
    </w:p>
    <w:p w14:paraId="7CC36CCC" w14:textId="77777777" w:rsidR="00A97C5D" w:rsidRDefault="00A97C5D" w:rsidP="00A97C5D">
      <w:pPr>
        <w:pStyle w:val="NormalWeb"/>
      </w:pPr>
      <w:r>
        <w:rPr>
          <w:rStyle w:val="Strong"/>
        </w:rPr>
        <w:t>Требования к содержанию отчёта:</w:t>
      </w:r>
    </w:p>
    <w:p w14:paraId="7031D341" w14:textId="77777777" w:rsidR="00A97C5D" w:rsidRDefault="00A97C5D" w:rsidP="00A97C5D">
      <w:pPr>
        <w:numPr>
          <w:ilvl w:val="0"/>
          <w:numId w:val="56"/>
        </w:numPr>
        <w:spacing w:before="100" w:beforeAutospacing="1" w:after="100" w:afterAutospacing="1"/>
      </w:pPr>
      <w:r>
        <w:t>Текст задания.</w:t>
      </w:r>
    </w:p>
    <w:p w14:paraId="42825C46" w14:textId="77777777" w:rsidR="00A97C5D" w:rsidRDefault="00A97C5D" w:rsidP="00A97C5D">
      <w:pPr>
        <w:numPr>
          <w:ilvl w:val="0"/>
          <w:numId w:val="56"/>
        </w:numPr>
        <w:spacing w:before="100" w:beforeAutospacing="1" w:after="100" w:afterAutospacing="1"/>
      </w:pPr>
      <w:r>
        <w:t>UseCase-диаграмму с прецедентами использования тестируемого сайта.</w:t>
      </w:r>
    </w:p>
    <w:p w14:paraId="1E1AC66B" w14:textId="77777777" w:rsidR="00A97C5D" w:rsidRDefault="00A97C5D" w:rsidP="00A97C5D">
      <w:pPr>
        <w:numPr>
          <w:ilvl w:val="0"/>
          <w:numId w:val="56"/>
        </w:numPr>
        <w:spacing w:before="100" w:beforeAutospacing="1" w:after="100" w:afterAutospacing="1"/>
      </w:pPr>
      <w:r>
        <w:t>CheckList тестового покрытия.</w:t>
      </w:r>
    </w:p>
    <w:p w14:paraId="043ABA4F" w14:textId="77777777" w:rsidR="00A97C5D" w:rsidRDefault="00A97C5D" w:rsidP="00A97C5D">
      <w:pPr>
        <w:numPr>
          <w:ilvl w:val="0"/>
          <w:numId w:val="56"/>
        </w:numPr>
        <w:spacing w:before="100" w:beforeAutospacing="1" w:after="100" w:afterAutospacing="1"/>
      </w:pPr>
      <w:r>
        <w:t>Описание набора тестовых сценариев.</w:t>
      </w:r>
    </w:p>
    <w:p w14:paraId="5C0A2E75" w14:textId="77777777" w:rsidR="00A97C5D" w:rsidRDefault="00A97C5D" w:rsidP="00A97C5D">
      <w:pPr>
        <w:numPr>
          <w:ilvl w:val="0"/>
          <w:numId w:val="56"/>
        </w:numPr>
        <w:spacing w:before="100" w:beforeAutospacing="1" w:after="100" w:afterAutospacing="1"/>
      </w:pPr>
      <w:r>
        <w:t>Результаты тестирования.</w:t>
      </w:r>
    </w:p>
    <w:p w14:paraId="0DA51C78" w14:textId="77777777" w:rsidR="00A97C5D" w:rsidRDefault="00A97C5D" w:rsidP="00A97C5D">
      <w:pPr>
        <w:numPr>
          <w:ilvl w:val="0"/>
          <w:numId w:val="56"/>
        </w:numPr>
        <w:spacing w:before="100" w:beforeAutospacing="1" w:after="100" w:afterAutospacing="1"/>
      </w:pPr>
      <w:r>
        <w:t>Выводы.</w:t>
      </w:r>
    </w:p>
    <w:p w14:paraId="1241D288" w14:textId="77777777" w:rsidR="00A97C5D" w:rsidRDefault="00A97C5D" w:rsidP="00A97C5D">
      <w:pPr>
        <w:pStyle w:val="NormalWeb"/>
      </w:pPr>
      <w:r>
        <w:rPr>
          <w:rStyle w:val="Strong"/>
        </w:rPr>
        <w:t>Вопросы к защите лабораторной работы:</w:t>
      </w:r>
    </w:p>
    <w:p w14:paraId="023661F5" w14:textId="77777777" w:rsidR="00A97C5D" w:rsidRDefault="00A97C5D" w:rsidP="00A97C5D">
      <w:pPr>
        <w:numPr>
          <w:ilvl w:val="0"/>
          <w:numId w:val="57"/>
        </w:numPr>
        <w:spacing w:before="100" w:beforeAutospacing="1" w:after="100" w:afterAutospacing="1"/>
      </w:pPr>
      <w:r>
        <w:t>Функциональное тестирование. Основные понятия, способы организации и решаемые задачи.</w:t>
      </w:r>
    </w:p>
    <w:p w14:paraId="7B58B078" w14:textId="77777777" w:rsidR="00A97C5D" w:rsidRDefault="00A97C5D" w:rsidP="00A97C5D">
      <w:pPr>
        <w:numPr>
          <w:ilvl w:val="0"/>
          <w:numId w:val="57"/>
        </w:numPr>
        <w:spacing w:before="100" w:beforeAutospacing="1" w:after="100" w:afterAutospacing="1"/>
      </w:pPr>
      <w:r>
        <w:t>Система Selenium. Архитектура, принципы написания сценариев, способы доступа к элементам страницы.</w:t>
      </w:r>
    </w:p>
    <w:p w14:paraId="1476DBD7" w14:textId="77777777" w:rsidR="00A97C5D" w:rsidRDefault="00A97C5D" w:rsidP="00A97C5D">
      <w:pPr>
        <w:numPr>
          <w:ilvl w:val="0"/>
          <w:numId w:val="57"/>
        </w:numPr>
        <w:spacing w:before="100" w:beforeAutospacing="1" w:after="100" w:afterAutospacing="1"/>
      </w:pPr>
      <w:r>
        <w:t>Язык XPath. Основные конструкции, системные функции, работа с множествами элементов.</w:t>
      </w:r>
    </w:p>
    <w:p w14:paraId="235FB1FA" w14:textId="2EDC9542" w:rsidR="00143694" w:rsidRDefault="00143694" w:rsidP="00A97C5D"/>
    <w:p w14:paraId="293B9844" w14:textId="77777777" w:rsidR="00143694" w:rsidRDefault="00143694" w:rsidP="00BD4A93"/>
    <w:p w14:paraId="6E4D3760" w14:textId="77777777" w:rsidR="00143694" w:rsidRDefault="00143694" w:rsidP="00BD4A93"/>
    <w:p w14:paraId="23525371" w14:textId="77777777" w:rsidR="00143694" w:rsidRDefault="00143694" w:rsidP="00BD4A93"/>
    <w:p w14:paraId="2857C961" w14:textId="77777777" w:rsidR="00143694" w:rsidRDefault="00143694" w:rsidP="00BD4A93"/>
    <w:p w14:paraId="4AD551F9" w14:textId="77777777" w:rsidR="00143694" w:rsidRDefault="00143694" w:rsidP="00BD4A93"/>
    <w:p w14:paraId="74B69F16" w14:textId="77777777" w:rsidR="00143694" w:rsidRDefault="00143694" w:rsidP="00BD4A93">
      <w:pPr>
        <w:rPr>
          <w:lang w:val="ru-RU"/>
        </w:rPr>
      </w:pPr>
    </w:p>
    <w:p w14:paraId="38AD06A1" w14:textId="77777777" w:rsidR="008D65EB" w:rsidRDefault="008D65EB" w:rsidP="00BD4A93">
      <w:pPr>
        <w:rPr>
          <w:lang w:val="ru-RU"/>
        </w:rPr>
      </w:pPr>
    </w:p>
    <w:p w14:paraId="2B1FD95F" w14:textId="77777777" w:rsidR="008D65EB" w:rsidRPr="008D65EB" w:rsidRDefault="008D65EB" w:rsidP="00BD4A93">
      <w:pPr>
        <w:rPr>
          <w:lang w:val="ru-RU"/>
        </w:rPr>
      </w:pPr>
    </w:p>
    <w:p w14:paraId="1D0202D5" w14:textId="77777777" w:rsidR="00143694" w:rsidRPr="00143694" w:rsidRDefault="00143694" w:rsidP="00BD4A93"/>
    <w:p w14:paraId="411CE61F" w14:textId="77777777" w:rsidR="00D5702C" w:rsidRPr="00DE3875" w:rsidRDefault="00D5702C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192502891"/>
      <w:r w:rsidRPr="00DE3875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Этап 1</w:t>
      </w:r>
      <w:bookmarkEnd w:id="1"/>
    </w:p>
    <w:p w14:paraId="62A962FA" w14:textId="18B60F46" w:rsidR="00A97C5D" w:rsidRPr="009D1F8D" w:rsidRDefault="00A97C5D" w:rsidP="00C2767A">
      <w:pPr>
        <w:rPr>
          <w:rFonts w:asciiTheme="minorHAnsi" w:hAnsiTheme="minorHAnsi" w:cstheme="minorHAnsi"/>
        </w:rPr>
      </w:pPr>
    </w:p>
    <w:p w14:paraId="228F7AA5" w14:textId="77777777" w:rsidR="009D1F8D" w:rsidRPr="009D1F8D" w:rsidRDefault="00A97C5D" w:rsidP="009D1F8D">
      <w:pPr>
        <w:pStyle w:val="HTMLPreformatted"/>
        <w:rPr>
          <w:rFonts w:asciiTheme="minorHAnsi" w:hAnsiTheme="minorHAnsi" w:cstheme="minorHAnsi"/>
          <w:sz w:val="24"/>
          <w:szCs w:val="24"/>
          <w:lang w:val="ru-RU" w:eastAsia="en-US"/>
        </w:rPr>
      </w:pPr>
      <w:r w:rsidRPr="009D1F8D">
        <w:rPr>
          <w:rFonts w:asciiTheme="minorHAnsi" w:hAnsiTheme="minorHAnsi" w:cstheme="minorHAnsi"/>
          <w:sz w:val="24"/>
          <w:szCs w:val="24"/>
        </w:rPr>
        <w:t>Все выполнение работы будет произведено на Firefox</w:t>
      </w:r>
      <w:r w:rsidRPr="009D1F8D">
        <w:rPr>
          <w:rFonts w:asciiTheme="minorHAnsi" w:hAnsiTheme="minorHAnsi" w:cstheme="minorHAnsi"/>
          <w:sz w:val="24"/>
          <w:szCs w:val="24"/>
          <w:lang w:val="ru-RU"/>
        </w:rPr>
        <w:t xml:space="preserve">, </w:t>
      </w:r>
      <w:r w:rsidRPr="009D1F8D">
        <w:rPr>
          <w:rFonts w:asciiTheme="minorHAnsi" w:hAnsiTheme="minorHAnsi" w:cstheme="minorHAnsi"/>
          <w:sz w:val="24"/>
          <w:szCs w:val="24"/>
        </w:rPr>
        <w:t>используя соответствующее Selenium</w:t>
      </w:r>
      <w:r w:rsidRPr="009D1F8D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9D1F8D">
        <w:rPr>
          <w:rFonts w:asciiTheme="minorHAnsi" w:hAnsiTheme="minorHAnsi" w:cstheme="minorHAnsi"/>
          <w:sz w:val="24"/>
          <w:szCs w:val="24"/>
        </w:rPr>
        <w:t xml:space="preserve">расширение и </w:t>
      </w:r>
      <w:r w:rsidR="009D1F8D" w:rsidRPr="009D1F8D">
        <w:rPr>
          <w:rFonts w:asciiTheme="minorHAnsi" w:hAnsiTheme="minorHAnsi" w:cstheme="minorHAnsi"/>
          <w:sz w:val="24"/>
          <w:szCs w:val="24"/>
          <w:lang w:eastAsia="en-US"/>
        </w:rPr>
        <w:t>geckodriver</w:t>
      </w:r>
    </w:p>
    <w:p w14:paraId="66087E35" w14:textId="7560BED1" w:rsidR="00A97C5D" w:rsidRDefault="00A97C5D" w:rsidP="00C2767A"/>
    <w:p w14:paraId="766144ED" w14:textId="09D1342F" w:rsidR="009D1F8D" w:rsidRDefault="009D1F8D" w:rsidP="00C2767A">
      <w:r>
        <w:t>Объясняю это проблемой, представленной на изображении</w:t>
      </w:r>
      <w:r w:rsidRPr="009D1F8D">
        <w:rPr>
          <w:lang w:val="ru-RU"/>
        </w:rPr>
        <w:t>:</w:t>
      </w:r>
    </w:p>
    <w:p w14:paraId="54082E51" w14:textId="67AEA732" w:rsidR="009D1F8D" w:rsidRPr="009D1F8D" w:rsidRDefault="009D1F8D" w:rsidP="00C2767A">
      <w:r w:rsidRPr="009D1F8D">
        <w:drawing>
          <wp:inline distT="0" distB="0" distL="0" distR="0" wp14:anchorId="325117C2" wp14:editId="71260E33">
            <wp:extent cx="5939790" cy="3653155"/>
            <wp:effectExtent l="0" t="0" r="3810" b="4445"/>
            <wp:docPr id="367975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52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9EBC" w14:textId="77777777" w:rsidR="00D5702C" w:rsidRPr="00D5702C" w:rsidRDefault="00D5702C" w:rsidP="00D5702C"/>
    <w:p w14:paraId="15F94AA5" w14:textId="77777777" w:rsidR="00EE5D1A" w:rsidRPr="009D1F8D" w:rsidRDefault="00EE5D1A" w:rsidP="00BD4A93">
      <w:pPr>
        <w:rPr>
          <w:lang w:val="ru-RU"/>
        </w:rPr>
      </w:pPr>
    </w:p>
    <w:p w14:paraId="17B16633" w14:textId="77777777" w:rsidR="00EE5D1A" w:rsidRPr="00D5702C" w:rsidRDefault="00EE5D1A" w:rsidP="00BD4A93">
      <w:pPr>
        <w:rPr>
          <w:lang w:val="de-DE"/>
        </w:rPr>
      </w:pPr>
    </w:p>
    <w:p w14:paraId="0BAA663B" w14:textId="77777777" w:rsidR="00FA13BA" w:rsidRDefault="00FA13BA" w:rsidP="00D2674F"/>
    <w:p w14:paraId="2320A5A6" w14:textId="77777777" w:rsidR="00D5702C" w:rsidRDefault="00D5702C" w:rsidP="00D2674F"/>
    <w:p w14:paraId="367F9E55" w14:textId="77777777" w:rsidR="00D5702C" w:rsidRDefault="00D5702C" w:rsidP="00D2674F"/>
    <w:p w14:paraId="58E9F23A" w14:textId="77777777" w:rsidR="00D5702C" w:rsidRDefault="00D5702C" w:rsidP="00D2674F"/>
    <w:p w14:paraId="21FE82A0" w14:textId="77777777" w:rsidR="00D5702C" w:rsidRDefault="00D5702C" w:rsidP="00D2674F"/>
    <w:p w14:paraId="3BE5E8A6" w14:textId="77777777" w:rsidR="00D5702C" w:rsidRDefault="00D5702C" w:rsidP="00D2674F"/>
    <w:p w14:paraId="7E1B0ECE" w14:textId="77777777" w:rsidR="00D5702C" w:rsidRDefault="00D5702C" w:rsidP="00D2674F"/>
    <w:p w14:paraId="6F13E141" w14:textId="77777777" w:rsidR="00D5702C" w:rsidRDefault="00D5702C" w:rsidP="00D2674F"/>
    <w:p w14:paraId="68B57485" w14:textId="77777777" w:rsidR="00D5702C" w:rsidRDefault="00D5702C" w:rsidP="00D2674F"/>
    <w:p w14:paraId="1444008A" w14:textId="77777777" w:rsidR="00D5702C" w:rsidRDefault="00D5702C" w:rsidP="00D2674F"/>
    <w:p w14:paraId="0FD56908" w14:textId="77777777" w:rsidR="00D5702C" w:rsidRDefault="00D5702C" w:rsidP="00D2674F"/>
    <w:p w14:paraId="092B028B" w14:textId="77777777" w:rsidR="00D5702C" w:rsidRDefault="00D5702C" w:rsidP="00D2674F">
      <w:pPr>
        <w:rPr>
          <w:lang w:val="ru-RU"/>
        </w:rPr>
      </w:pPr>
    </w:p>
    <w:p w14:paraId="3D3566D8" w14:textId="77777777" w:rsidR="008D65EB" w:rsidRDefault="008D65EB" w:rsidP="00D2674F">
      <w:pPr>
        <w:rPr>
          <w:lang w:val="ru-RU"/>
        </w:rPr>
      </w:pPr>
    </w:p>
    <w:p w14:paraId="46F14C49" w14:textId="77777777" w:rsidR="008D65EB" w:rsidRDefault="008D65EB" w:rsidP="00D2674F">
      <w:pPr>
        <w:rPr>
          <w:lang w:val="ru-RU"/>
        </w:rPr>
      </w:pPr>
    </w:p>
    <w:p w14:paraId="38F202F7" w14:textId="77777777" w:rsidR="008D65EB" w:rsidRDefault="008D65EB" w:rsidP="00D2674F">
      <w:pPr>
        <w:rPr>
          <w:lang w:val="ru-RU"/>
        </w:rPr>
      </w:pPr>
    </w:p>
    <w:p w14:paraId="15D7EB5A" w14:textId="77777777" w:rsidR="008D65EB" w:rsidRDefault="008D65EB" w:rsidP="00D2674F">
      <w:pPr>
        <w:rPr>
          <w:lang w:val="ru-RU"/>
        </w:rPr>
      </w:pPr>
    </w:p>
    <w:p w14:paraId="6D761369" w14:textId="77777777" w:rsidR="008D65EB" w:rsidRPr="008D65EB" w:rsidRDefault="008D65EB" w:rsidP="00D2674F">
      <w:pPr>
        <w:rPr>
          <w:lang w:val="ru-RU"/>
        </w:rPr>
      </w:pPr>
    </w:p>
    <w:p w14:paraId="2D29C22A" w14:textId="4AB0FBD9" w:rsidR="00D5702C" w:rsidRPr="00401B6F" w:rsidRDefault="007D5DD8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192502892"/>
      <w:r w:rsidRPr="00401B6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Этап 2. </w:t>
      </w:r>
      <w:bookmarkEnd w:id="2"/>
      <w:r w:rsidR="009D1F8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9D1F8D" w:rsidRPr="009D1F8D">
        <w:rPr>
          <w:rStyle w:val="ng-star-inserted"/>
          <w:rFonts w:asciiTheme="minorHAnsi" w:hAnsiTheme="minorHAnsi" w:cstheme="minorHAnsi"/>
          <w:b/>
          <w:bCs/>
        </w:rPr>
        <w:t>UseCase-диаграмма с прецедентами использования тестируемого сайта</w:t>
      </w:r>
    </w:p>
    <w:p w14:paraId="360A9FC6" w14:textId="3B9625DE" w:rsidR="00D758AB" w:rsidRDefault="00D758AB" w:rsidP="00C2767A">
      <w:pPr>
        <w:pStyle w:val="Heading2"/>
      </w:pPr>
    </w:p>
    <w:p w14:paraId="41483FD3" w14:textId="77777777" w:rsidR="009D1F8D" w:rsidRPr="009D1F8D" w:rsidRDefault="009D1F8D" w:rsidP="009D1F8D">
      <w:pPr>
        <w:spacing w:before="100" w:beforeAutospacing="1" w:after="100" w:afterAutospacing="1"/>
        <w:rPr>
          <w:lang w:val="ru-RU"/>
        </w:rPr>
      </w:pPr>
      <w:r w:rsidRPr="009D1F8D">
        <w:rPr>
          <w:lang w:val="ru-RU"/>
        </w:rPr>
        <w:t xml:space="preserve">Сначала проанализируем сайт </w:t>
      </w:r>
      <w:r w:rsidRPr="009D1F8D">
        <w:t>http</w:t>
      </w:r>
      <w:r w:rsidRPr="009D1F8D">
        <w:rPr>
          <w:lang w:val="ru-RU"/>
        </w:rPr>
        <w:t>://</w:t>
      </w:r>
      <w:r w:rsidRPr="009D1F8D">
        <w:t>subscribe</w:t>
      </w:r>
      <w:r w:rsidRPr="009D1F8D">
        <w:rPr>
          <w:lang w:val="ru-RU"/>
        </w:rPr>
        <w:t>.</w:t>
      </w:r>
      <w:r w:rsidRPr="009D1F8D">
        <w:t>ru</w:t>
      </w:r>
      <w:r w:rsidRPr="009D1F8D">
        <w:rPr>
          <w:lang w:val="ru-RU"/>
        </w:rPr>
        <w:t>/ еще раз, чтобы определить основные действия пользователя.</w:t>
      </w:r>
    </w:p>
    <w:p w14:paraId="0BC54FBB" w14:textId="77777777" w:rsidR="009D1F8D" w:rsidRPr="009D1F8D" w:rsidRDefault="009D1F8D" w:rsidP="009D1F8D">
      <w:pPr>
        <w:numPr>
          <w:ilvl w:val="0"/>
          <w:numId w:val="58"/>
        </w:numPr>
        <w:spacing w:before="100" w:beforeAutospacing="1" w:after="100" w:afterAutospacing="1"/>
      </w:pPr>
      <w:r w:rsidRPr="009D1F8D">
        <w:rPr>
          <w:b/>
          <w:bCs/>
        </w:rPr>
        <w:t>Что может делать пользователь?</w:t>
      </w:r>
    </w:p>
    <w:p w14:paraId="2B9076C0" w14:textId="77777777" w:rsidR="009D1F8D" w:rsidRPr="009D1F8D" w:rsidRDefault="009D1F8D" w:rsidP="009D1F8D">
      <w:pPr>
        <w:numPr>
          <w:ilvl w:val="1"/>
          <w:numId w:val="58"/>
        </w:numPr>
        <w:spacing w:before="100" w:beforeAutospacing="1" w:after="100" w:afterAutospacing="1"/>
        <w:rPr>
          <w:lang w:val="ru-RU"/>
        </w:rPr>
      </w:pPr>
      <w:r w:rsidRPr="009D1F8D">
        <w:rPr>
          <w:lang w:val="ru-RU"/>
        </w:rPr>
        <w:t>Просматривать главную страницу с группами рассылок.</w:t>
      </w:r>
    </w:p>
    <w:p w14:paraId="602877F8" w14:textId="77777777" w:rsidR="009D1F8D" w:rsidRPr="009D1F8D" w:rsidRDefault="009D1F8D" w:rsidP="009D1F8D">
      <w:pPr>
        <w:numPr>
          <w:ilvl w:val="1"/>
          <w:numId w:val="58"/>
        </w:numPr>
        <w:spacing w:before="100" w:beforeAutospacing="1" w:after="100" w:afterAutospacing="1"/>
        <w:rPr>
          <w:lang w:val="ru-RU"/>
        </w:rPr>
      </w:pPr>
      <w:r w:rsidRPr="009D1F8D">
        <w:rPr>
          <w:lang w:val="ru-RU"/>
        </w:rPr>
        <w:t>Переходить в разделы (категории) рассылок (например, "Авто", "Бизнес и Финансы", "Дети").</w:t>
      </w:r>
    </w:p>
    <w:p w14:paraId="0B8F453B" w14:textId="77777777" w:rsidR="009D1F8D" w:rsidRPr="009D1F8D" w:rsidRDefault="009D1F8D" w:rsidP="009D1F8D">
      <w:pPr>
        <w:numPr>
          <w:ilvl w:val="1"/>
          <w:numId w:val="58"/>
        </w:numPr>
        <w:spacing w:before="100" w:beforeAutospacing="1" w:after="100" w:afterAutospacing="1"/>
        <w:rPr>
          <w:lang w:val="ru-RU"/>
        </w:rPr>
      </w:pPr>
      <w:r w:rsidRPr="009D1F8D">
        <w:rPr>
          <w:lang w:val="ru-RU"/>
        </w:rPr>
        <w:t>Искать рассылки через поле поиска.</w:t>
      </w:r>
    </w:p>
    <w:p w14:paraId="125F9DA3" w14:textId="77777777" w:rsidR="009D1F8D" w:rsidRPr="009D1F8D" w:rsidRDefault="009D1F8D" w:rsidP="009D1F8D">
      <w:pPr>
        <w:numPr>
          <w:ilvl w:val="1"/>
          <w:numId w:val="58"/>
        </w:numPr>
        <w:spacing w:before="100" w:beforeAutospacing="1" w:after="100" w:afterAutospacing="1"/>
      </w:pPr>
      <w:r w:rsidRPr="009D1F8D">
        <w:t>Просматривать страницу конкретной рассылки.</w:t>
      </w:r>
    </w:p>
    <w:p w14:paraId="792F2857" w14:textId="77777777" w:rsidR="009D1F8D" w:rsidRPr="009D1F8D" w:rsidRDefault="009D1F8D" w:rsidP="009D1F8D">
      <w:pPr>
        <w:numPr>
          <w:ilvl w:val="1"/>
          <w:numId w:val="58"/>
        </w:numPr>
        <w:spacing w:before="100" w:beforeAutospacing="1" w:after="100" w:afterAutospacing="1"/>
        <w:rPr>
          <w:lang w:val="ru-RU"/>
        </w:rPr>
      </w:pPr>
      <w:r w:rsidRPr="009D1F8D">
        <w:rPr>
          <w:lang w:val="ru-RU"/>
        </w:rPr>
        <w:t xml:space="preserve">Подписываться на рассылку (ввести </w:t>
      </w:r>
      <w:r w:rsidRPr="009D1F8D">
        <w:t>email</w:t>
      </w:r>
      <w:r w:rsidRPr="009D1F8D">
        <w:rPr>
          <w:lang w:val="ru-RU"/>
        </w:rPr>
        <w:t xml:space="preserve"> и нажать кнопку).</w:t>
      </w:r>
    </w:p>
    <w:p w14:paraId="212B7F4D" w14:textId="77777777" w:rsidR="009D1F8D" w:rsidRPr="009D1F8D" w:rsidRDefault="009D1F8D" w:rsidP="009D1F8D">
      <w:pPr>
        <w:numPr>
          <w:ilvl w:val="1"/>
          <w:numId w:val="58"/>
        </w:numPr>
        <w:spacing w:before="100" w:beforeAutospacing="1" w:after="100" w:afterAutospacing="1"/>
      </w:pPr>
      <w:r w:rsidRPr="009D1F8D">
        <w:rPr>
          <w:lang w:val="ru-RU"/>
        </w:rPr>
        <w:t xml:space="preserve">(Посмотрел сайт) Регистрация/вход есть, но они менее очевидны и могут усложнить лабу. </w:t>
      </w:r>
      <w:r w:rsidRPr="009D1F8D">
        <w:t>Сфокусируемся на основных функциях: просмотр, поиск, подписка.</w:t>
      </w:r>
    </w:p>
    <w:p w14:paraId="1CBF83D1" w14:textId="77777777" w:rsidR="009D1F8D" w:rsidRPr="009D1F8D" w:rsidRDefault="009D1F8D" w:rsidP="009D1F8D">
      <w:pPr>
        <w:numPr>
          <w:ilvl w:val="0"/>
          <w:numId w:val="58"/>
        </w:numPr>
        <w:spacing w:before="100" w:beforeAutospacing="1" w:after="100" w:afterAutospacing="1"/>
      </w:pPr>
      <w:r w:rsidRPr="009D1F8D">
        <w:rPr>
          <w:b/>
          <w:bCs/>
        </w:rPr>
        <w:t>Основные Прецеденты (Use Cases):</w:t>
      </w:r>
    </w:p>
    <w:p w14:paraId="7A30B067" w14:textId="77777777" w:rsidR="009D1F8D" w:rsidRPr="009D1F8D" w:rsidRDefault="009D1F8D" w:rsidP="009D1F8D">
      <w:pPr>
        <w:numPr>
          <w:ilvl w:val="1"/>
          <w:numId w:val="59"/>
        </w:numPr>
        <w:spacing w:before="100" w:beforeAutospacing="1" w:after="100" w:afterAutospacing="1"/>
        <w:ind w:left="1440" w:hanging="360"/>
      </w:pPr>
      <w:r w:rsidRPr="009D1F8D">
        <w:t>Просмотр каталога рассылок</w:t>
      </w:r>
    </w:p>
    <w:p w14:paraId="38EC6A90" w14:textId="77777777" w:rsidR="009D1F8D" w:rsidRPr="009D1F8D" w:rsidRDefault="009D1F8D" w:rsidP="009D1F8D">
      <w:pPr>
        <w:numPr>
          <w:ilvl w:val="1"/>
          <w:numId w:val="59"/>
        </w:numPr>
        <w:spacing w:before="100" w:beforeAutospacing="1" w:after="100" w:afterAutospacing="1"/>
        <w:ind w:left="1440" w:hanging="360"/>
      </w:pPr>
      <w:r w:rsidRPr="009D1F8D">
        <w:t>Поиск рассылки</w:t>
      </w:r>
    </w:p>
    <w:p w14:paraId="60C0D5A0" w14:textId="77777777" w:rsidR="009D1F8D" w:rsidRPr="009D1F8D" w:rsidRDefault="009D1F8D" w:rsidP="009D1F8D">
      <w:pPr>
        <w:numPr>
          <w:ilvl w:val="1"/>
          <w:numId w:val="59"/>
        </w:numPr>
        <w:spacing w:before="100" w:beforeAutospacing="1" w:after="100" w:afterAutospacing="1"/>
        <w:ind w:left="1440" w:hanging="360"/>
      </w:pPr>
      <w:r w:rsidRPr="009D1F8D">
        <w:t>Просмотр информации о рассылке</w:t>
      </w:r>
    </w:p>
    <w:p w14:paraId="60D0479F" w14:textId="77777777" w:rsidR="009D1F8D" w:rsidRPr="009D1F8D" w:rsidRDefault="009D1F8D" w:rsidP="009D1F8D">
      <w:pPr>
        <w:numPr>
          <w:ilvl w:val="1"/>
          <w:numId w:val="59"/>
        </w:numPr>
        <w:spacing w:before="100" w:beforeAutospacing="1" w:after="100" w:afterAutospacing="1"/>
        <w:ind w:left="1440" w:hanging="360"/>
      </w:pPr>
      <w:r w:rsidRPr="009D1F8D">
        <w:t>Подписка на рассылку</w:t>
      </w:r>
    </w:p>
    <w:p w14:paraId="31587934" w14:textId="77777777" w:rsidR="009D1F8D" w:rsidRPr="009D1F8D" w:rsidRDefault="009D1F8D" w:rsidP="009D1F8D">
      <w:pPr>
        <w:numPr>
          <w:ilvl w:val="0"/>
          <w:numId w:val="58"/>
        </w:numPr>
        <w:spacing w:before="100" w:beforeAutospacing="1" w:after="100" w:afterAutospacing="1"/>
      </w:pPr>
      <w:r w:rsidRPr="009D1F8D">
        <w:rPr>
          <w:b/>
          <w:bCs/>
        </w:rPr>
        <w:t>Акторы:</w:t>
      </w:r>
      <w:r w:rsidRPr="009D1F8D">
        <w:t xml:space="preserve"> Пользователь (незарегистрированный)</w:t>
      </w:r>
    </w:p>
    <w:p w14:paraId="12A5C1F0" w14:textId="77777777" w:rsidR="009D1F8D" w:rsidRDefault="009D1F8D" w:rsidP="009D1F8D"/>
    <w:p w14:paraId="1BCAE236" w14:textId="79151C46" w:rsidR="009D1F8D" w:rsidRPr="009D1F8D" w:rsidRDefault="009D1F8D" w:rsidP="009D1F8D">
      <w:pPr>
        <w:rPr>
          <w:lang w:val="ru-RU"/>
        </w:rPr>
      </w:pPr>
      <w:r w:rsidRPr="009D1F8D">
        <w:drawing>
          <wp:inline distT="0" distB="0" distL="0" distR="0" wp14:anchorId="39EA91A8" wp14:editId="1377B471">
            <wp:extent cx="5939790" cy="2745105"/>
            <wp:effectExtent l="0" t="0" r="3810" b="0"/>
            <wp:docPr id="150944543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5438" name="Picture 1" descr="A diagram of a compan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3297" w14:textId="77777777" w:rsidR="00C2767A" w:rsidRPr="00A97C5D" w:rsidRDefault="00C2767A" w:rsidP="00C2767A">
      <w:pPr>
        <w:rPr>
          <w:lang w:val="ru-RU"/>
        </w:rPr>
      </w:pPr>
    </w:p>
    <w:p w14:paraId="2CC1A585" w14:textId="38458917" w:rsidR="00C2767A" w:rsidRPr="009D1F8D" w:rsidRDefault="008D65EB" w:rsidP="00C2767A">
      <w:pPr>
        <w:rPr>
          <w:lang w:val="ru-RU"/>
        </w:rPr>
      </w:pPr>
      <w:r w:rsidRPr="008D65EB">
        <w:t>*(Примечание: Диаграмма выполнена с использованием синтаксиса `graph TD` языка Mermaid из-за ограничений рендеринга стандартного синтаксиса `usecaseDiagram` в используемом инструменте. Она схематически отображает актора и доступные ему прецеденты использования системы).*</w:t>
      </w:r>
    </w:p>
    <w:p w14:paraId="1BF7B0EA" w14:textId="77777777" w:rsidR="00C2767A" w:rsidRDefault="00C2767A" w:rsidP="00C2767A"/>
    <w:p w14:paraId="173EFA41" w14:textId="77777777" w:rsidR="008D65EB" w:rsidRDefault="008D65EB" w:rsidP="00C2767A"/>
    <w:p w14:paraId="0B15E5A3" w14:textId="77777777" w:rsidR="008D65EB" w:rsidRDefault="008D65EB" w:rsidP="00C2767A"/>
    <w:p w14:paraId="40EFD209" w14:textId="77777777" w:rsidR="00C2767A" w:rsidRPr="00A97C5D" w:rsidRDefault="00C2767A" w:rsidP="00C2767A">
      <w:pPr>
        <w:rPr>
          <w:lang w:val="ru-RU"/>
        </w:rPr>
      </w:pPr>
    </w:p>
    <w:p w14:paraId="4B598906" w14:textId="77777777" w:rsidR="00C2767A" w:rsidRPr="00A97C5D" w:rsidRDefault="00C2767A" w:rsidP="00C2767A">
      <w:pPr>
        <w:rPr>
          <w:lang w:val="ru-RU"/>
        </w:rPr>
      </w:pPr>
    </w:p>
    <w:p w14:paraId="44EA7848" w14:textId="77777777" w:rsidR="00C2767A" w:rsidRPr="00A97C5D" w:rsidRDefault="00C2767A" w:rsidP="00C2767A">
      <w:pPr>
        <w:rPr>
          <w:lang w:val="ru-RU"/>
        </w:rPr>
      </w:pPr>
    </w:p>
    <w:p w14:paraId="7A613971" w14:textId="586F2499" w:rsidR="007D5DD8" w:rsidRPr="007A7F58" w:rsidRDefault="007D5DD8" w:rsidP="007A7F5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192502895"/>
      <w:r w:rsidRPr="007A7F58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Этап 3. </w:t>
      </w:r>
      <w:bookmarkEnd w:id="3"/>
      <w:r w:rsidR="008D65EB">
        <w:rPr>
          <w:rStyle w:val="ng-star-inserted"/>
          <w:b/>
          <w:bCs/>
        </w:rPr>
        <w:t>CheckList тестового покрытия</w:t>
      </w:r>
    </w:p>
    <w:p w14:paraId="7EE5939E" w14:textId="77777777" w:rsidR="00690FD0" w:rsidRPr="00A97C5D" w:rsidRDefault="003D3C36" w:rsidP="007D5DD8">
      <w:pPr>
        <w:rPr>
          <w:sz w:val="28"/>
          <w:szCs w:val="28"/>
          <w:lang w:val="ru-RU"/>
        </w:rPr>
      </w:pPr>
      <w:r w:rsidRPr="00A97C5D">
        <w:rPr>
          <w:sz w:val="28"/>
          <w:szCs w:val="28"/>
          <w:lang w:val="ru-RU"/>
        </w:rPr>
        <w:tab/>
      </w:r>
      <w:r w:rsidRPr="00A97C5D">
        <w:rPr>
          <w:sz w:val="28"/>
          <w:szCs w:val="28"/>
          <w:lang w:val="ru-RU"/>
        </w:rPr>
        <w:tab/>
      </w:r>
    </w:p>
    <w:p w14:paraId="1720F5F1" w14:textId="77777777" w:rsidR="008D65EB" w:rsidRDefault="008D65EB" w:rsidP="008D65EB">
      <w:pPr>
        <w:pStyle w:val="NormalWeb"/>
      </w:pPr>
      <w:r>
        <w:t>На основе прецедентов использования был сформирован следующий чек-лист для функционального тестирования сайта Subscribe.ru:</w:t>
      </w:r>
    </w:p>
    <w:p w14:paraId="0828E081" w14:textId="77777777" w:rsidR="008D65EB" w:rsidRPr="008D65EB" w:rsidRDefault="008D65EB" w:rsidP="008D65EB">
      <w:pPr>
        <w:rPr>
          <w:vanish/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11"/>
        <w:gridCol w:w="2374"/>
        <w:gridCol w:w="2515"/>
        <w:gridCol w:w="1188"/>
      </w:tblGrid>
      <w:tr w:rsidR="008D65EB" w:rsidRPr="008D65EB" w14:paraId="1C15D08F" w14:textId="77777777" w:rsidTr="008D65EB">
        <w:trPr>
          <w:tblCellSpacing w:w="15" w:type="dxa"/>
        </w:trPr>
        <w:tc>
          <w:tcPr>
            <w:tcW w:w="0" w:type="auto"/>
            <w:vAlign w:val="center"/>
          </w:tcPr>
          <w:p w14:paraId="282D2EB5" w14:textId="46C9CFBF" w:rsidR="008D65EB" w:rsidRPr="008D65EB" w:rsidRDefault="008D65EB" w:rsidP="00DF2AA3">
            <w:pPr>
              <w:rPr>
                <w:rStyle w:val="Strong"/>
                <w:rFonts w:asciiTheme="minorHAnsi" w:hAnsiTheme="minorHAnsi" w:cstheme="minorHAnsi"/>
              </w:rPr>
            </w:pPr>
            <w:r w:rsidRPr="008D65EB">
              <w:rPr>
                <w:rStyle w:val="Strong"/>
                <w:rFonts w:asciiTheme="minorHAnsi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</w:tcPr>
          <w:p w14:paraId="686597FD" w14:textId="26F26142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</w:rPr>
              <w:t>Use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8D65EB">
              <w:rPr>
                <w:rFonts w:asciiTheme="minorHAnsi" w:hAnsiTheme="minorHAnsi" w:cstheme="minorHAnsi"/>
              </w:rPr>
              <w:t>Case</w:t>
            </w:r>
          </w:p>
        </w:tc>
        <w:tc>
          <w:tcPr>
            <w:tcW w:w="2344" w:type="dxa"/>
            <w:vAlign w:val="center"/>
          </w:tcPr>
          <w:p w14:paraId="1C84B4A1" w14:textId="6A3D3F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Проверка (</w:t>
            </w:r>
            <w:r w:rsidRPr="008D65EB">
              <w:rPr>
                <w:rFonts w:asciiTheme="minorHAnsi" w:hAnsiTheme="minorHAnsi" w:cstheme="minorHAnsi"/>
              </w:rPr>
              <w:t>Test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8D65EB">
              <w:rPr>
                <w:rFonts w:asciiTheme="minorHAnsi" w:hAnsiTheme="minorHAnsi" w:cstheme="minorHAnsi"/>
              </w:rPr>
              <w:t>Case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/ </w:t>
            </w:r>
            <w:r w:rsidRPr="008D65EB">
              <w:rPr>
                <w:rFonts w:asciiTheme="minorHAnsi" w:hAnsiTheme="minorHAnsi" w:cstheme="minorHAnsi"/>
              </w:rPr>
              <w:t>Check</w:t>
            </w:r>
            <w:r w:rsidRPr="008D65EB">
              <w:rPr>
                <w:rFonts w:asciiTheme="minorHAnsi" w:hAnsiTheme="minorHAnsi" w:cstheme="minorHAnsi"/>
                <w:lang w:val="ru-RU"/>
              </w:rPr>
              <w:t>)</w:t>
            </w:r>
          </w:p>
        </w:tc>
        <w:tc>
          <w:tcPr>
            <w:tcW w:w="2485" w:type="dxa"/>
            <w:vAlign w:val="center"/>
          </w:tcPr>
          <w:p w14:paraId="2A1257A9" w14:textId="4883B44A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1CB9B9B3" w14:textId="1B1D4C68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Приоритет</w:t>
            </w:r>
          </w:p>
        </w:tc>
      </w:tr>
      <w:tr w:rsidR="008D65EB" w:rsidRPr="008D65EB" w14:paraId="5174D755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6951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Style w:val="Strong"/>
                <w:rFonts w:asciiTheme="minorHAnsi" w:hAnsiTheme="minorHAnsi" w:cstheme="minorHAnsi"/>
              </w:rPr>
              <w:t>UC1: Просмотр каталога рассылок</w:t>
            </w:r>
          </w:p>
        </w:tc>
        <w:tc>
          <w:tcPr>
            <w:tcW w:w="0" w:type="auto"/>
            <w:vAlign w:val="center"/>
            <w:hideMark/>
          </w:tcPr>
          <w:p w14:paraId="6C8A0198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4" w:type="dxa"/>
            <w:vAlign w:val="center"/>
            <w:hideMark/>
          </w:tcPr>
          <w:p w14:paraId="056C14C4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85" w:type="dxa"/>
            <w:vAlign w:val="center"/>
            <w:hideMark/>
          </w:tcPr>
          <w:p w14:paraId="1E654FF0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FB86E86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</w:tr>
      <w:tr w:rsidR="008D65EB" w:rsidRPr="008D65EB" w14:paraId="30BE4E0D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AAC1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CL1.1</w:t>
            </w:r>
          </w:p>
        </w:tc>
        <w:tc>
          <w:tcPr>
            <w:tcW w:w="0" w:type="auto"/>
            <w:vAlign w:val="center"/>
            <w:hideMark/>
          </w:tcPr>
          <w:p w14:paraId="5F245D8B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Просмотр каталога</w:t>
            </w:r>
          </w:p>
        </w:tc>
        <w:tc>
          <w:tcPr>
            <w:tcW w:w="2344" w:type="dxa"/>
            <w:vAlign w:val="center"/>
            <w:hideMark/>
          </w:tcPr>
          <w:p w14:paraId="11257684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Открыть главную страницу. Кликнуть на название категории в левом меню </w:t>
            </w:r>
            <w:r w:rsidRPr="008D65EB">
              <w:rPr>
                <w:rFonts w:asciiTheme="minorHAnsi" w:hAnsiTheme="minorHAnsi" w:cstheme="minorHAnsi"/>
              </w:rPr>
              <w:t>(например, "Авто").</w:t>
            </w:r>
          </w:p>
        </w:tc>
        <w:tc>
          <w:tcPr>
            <w:tcW w:w="2485" w:type="dxa"/>
            <w:vAlign w:val="center"/>
            <w:hideMark/>
          </w:tcPr>
          <w:p w14:paraId="65405156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Открывается страница каталога для выбранной категории. </w:t>
            </w:r>
            <w:r w:rsidRPr="008D65EB">
              <w:rPr>
                <w:rFonts w:asciiTheme="minorHAnsi" w:hAnsiTheme="minorHAnsi" w:cstheme="minorHAnsi"/>
              </w:rPr>
              <w:t>URL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содержит идентификатор категории. Заголовок страницы соответствует категории ("Авто").</w:t>
            </w:r>
          </w:p>
        </w:tc>
        <w:tc>
          <w:tcPr>
            <w:tcW w:w="0" w:type="auto"/>
            <w:vAlign w:val="center"/>
            <w:hideMark/>
          </w:tcPr>
          <w:p w14:paraId="6F7D3099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Высокий</w:t>
            </w:r>
          </w:p>
        </w:tc>
      </w:tr>
      <w:tr w:rsidR="008D65EB" w:rsidRPr="008D65EB" w14:paraId="516B2358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14EE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CL1.2</w:t>
            </w:r>
          </w:p>
        </w:tc>
        <w:tc>
          <w:tcPr>
            <w:tcW w:w="0" w:type="auto"/>
            <w:vAlign w:val="center"/>
            <w:hideMark/>
          </w:tcPr>
          <w:p w14:paraId="16C09786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Просмотр каталога</w:t>
            </w:r>
          </w:p>
        </w:tc>
        <w:tc>
          <w:tcPr>
            <w:tcW w:w="2344" w:type="dxa"/>
            <w:vAlign w:val="center"/>
            <w:hideMark/>
          </w:tcPr>
          <w:p w14:paraId="7581B7D5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Проверить наличие списка рассылок на странице категории.</w:t>
            </w:r>
          </w:p>
        </w:tc>
        <w:tc>
          <w:tcPr>
            <w:tcW w:w="2485" w:type="dxa"/>
            <w:vAlign w:val="center"/>
            <w:hideMark/>
          </w:tcPr>
          <w:p w14:paraId="0C766383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На странице отображается блок со списком рассылок (названия, описания).</w:t>
            </w:r>
          </w:p>
        </w:tc>
        <w:tc>
          <w:tcPr>
            <w:tcW w:w="0" w:type="auto"/>
            <w:vAlign w:val="center"/>
            <w:hideMark/>
          </w:tcPr>
          <w:p w14:paraId="34D4591B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Высокий</w:t>
            </w:r>
          </w:p>
        </w:tc>
      </w:tr>
      <w:tr w:rsidR="008D65EB" w:rsidRPr="008D65EB" w14:paraId="67419C4F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CC33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CL1.3</w:t>
            </w:r>
          </w:p>
        </w:tc>
        <w:tc>
          <w:tcPr>
            <w:tcW w:w="0" w:type="auto"/>
            <w:vAlign w:val="center"/>
            <w:hideMark/>
          </w:tcPr>
          <w:p w14:paraId="75A18336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Просмотр каталога</w:t>
            </w:r>
          </w:p>
        </w:tc>
        <w:tc>
          <w:tcPr>
            <w:tcW w:w="2344" w:type="dxa"/>
            <w:vAlign w:val="center"/>
            <w:hideMark/>
          </w:tcPr>
          <w:p w14:paraId="5033A1C8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Кликнуть на другую категорию (например, "Бизнес и Финансы").</w:t>
            </w:r>
          </w:p>
        </w:tc>
        <w:tc>
          <w:tcPr>
            <w:tcW w:w="2485" w:type="dxa"/>
            <w:vAlign w:val="center"/>
            <w:hideMark/>
          </w:tcPr>
          <w:p w14:paraId="67D25689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Содержимое страницы обновляется, отображаются рассылки новой категории. </w:t>
            </w:r>
            <w:r w:rsidRPr="008D65EB">
              <w:rPr>
                <w:rFonts w:asciiTheme="minorHAnsi" w:hAnsiTheme="minorHAnsi" w:cstheme="minorHAnsi"/>
              </w:rPr>
              <w:t>Заголовок меняется.</w:t>
            </w:r>
          </w:p>
        </w:tc>
        <w:tc>
          <w:tcPr>
            <w:tcW w:w="0" w:type="auto"/>
            <w:vAlign w:val="center"/>
            <w:hideMark/>
          </w:tcPr>
          <w:p w14:paraId="0B4EC0A8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Средний</w:t>
            </w:r>
          </w:p>
        </w:tc>
      </w:tr>
      <w:tr w:rsidR="008D65EB" w:rsidRPr="008D65EB" w14:paraId="22A54C4B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7424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Style w:val="Strong"/>
                <w:rFonts w:asciiTheme="minorHAnsi" w:hAnsiTheme="minorHAnsi" w:cstheme="minorHAnsi"/>
              </w:rPr>
              <w:t>UC2: Поиск рассылки</w:t>
            </w:r>
          </w:p>
        </w:tc>
        <w:tc>
          <w:tcPr>
            <w:tcW w:w="0" w:type="auto"/>
            <w:vAlign w:val="center"/>
            <w:hideMark/>
          </w:tcPr>
          <w:p w14:paraId="07726312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4" w:type="dxa"/>
            <w:vAlign w:val="center"/>
            <w:hideMark/>
          </w:tcPr>
          <w:p w14:paraId="4A4F62C9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85" w:type="dxa"/>
            <w:vAlign w:val="center"/>
            <w:hideMark/>
          </w:tcPr>
          <w:p w14:paraId="628D8A2A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AFA6298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</w:tr>
      <w:tr w:rsidR="008D65EB" w:rsidRPr="008D65EB" w14:paraId="3C0E4D09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A274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CL2.1</w:t>
            </w:r>
          </w:p>
        </w:tc>
        <w:tc>
          <w:tcPr>
            <w:tcW w:w="0" w:type="auto"/>
            <w:vAlign w:val="center"/>
            <w:hideMark/>
          </w:tcPr>
          <w:p w14:paraId="74A1015F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Поиск рассылки (Позитивный)</w:t>
            </w:r>
          </w:p>
        </w:tc>
        <w:tc>
          <w:tcPr>
            <w:tcW w:w="2344" w:type="dxa"/>
            <w:vAlign w:val="center"/>
            <w:hideMark/>
          </w:tcPr>
          <w:p w14:paraId="5FBE936B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Ввести существующий термин (например, "здоровье") в поле поиска и нажать </w:t>
            </w:r>
            <w:r w:rsidRPr="008D65EB">
              <w:rPr>
                <w:rFonts w:asciiTheme="minorHAnsi" w:hAnsiTheme="minorHAnsi" w:cstheme="minorHAnsi"/>
              </w:rPr>
              <w:t>Enter</w:t>
            </w:r>
            <w:r w:rsidRPr="008D65EB">
              <w:rPr>
                <w:rFonts w:asciiTheme="minorHAnsi" w:hAnsiTheme="minorHAnsi" w:cstheme="minorHAnsi"/>
                <w:lang w:val="ru-RU"/>
              </w:rPr>
              <w:t>/кнопку "Найти".</w:t>
            </w:r>
          </w:p>
        </w:tc>
        <w:tc>
          <w:tcPr>
            <w:tcW w:w="2485" w:type="dxa"/>
            <w:vAlign w:val="center"/>
            <w:hideMark/>
          </w:tcPr>
          <w:p w14:paraId="2D2A5E18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Открывается страница результатов поиска. Отображается надпись "Результаты поиска по запросу «здоровье»". </w:t>
            </w:r>
            <w:r w:rsidRPr="008D65EB">
              <w:rPr>
                <w:rFonts w:asciiTheme="minorHAnsi" w:hAnsiTheme="minorHAnsi" w:cstheme="minorHAnsi"/>
              </w:rPr>
              <w:t>Отображается список релевантных рассылок.</w:t>
            </w:r>
          </w:p>
        </w:tc>
        <w:tc>
          <w:tcPr>
            <w:tcW w:w="0" w:type="auto"/>
            <w:vAlign w:val="center"/>
            <w:hideMark/>
          </w:tcPr>
          <w:p w14:paraId="4D68799D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Высокий</w:t>
            </w:r>
          </w:p>
        </w:tc>
      </w:tr>
      <w:tr w:rsidR="008D65EB" w:rsidRPr="008D65EB" w14:paraId="10D1B8C5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1350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CL2.2</w:t>
            </w:r>
          </w:p>
        </w:tc>
        <w:tc>
          <w:tcPr>
            <w:tcW w:w="0" w:type="auto"/>
            <w:vAlign w:val="center"/>
            <w:hideMark/>
          </w:tcPr>
          <w:p w14:paraId="30278AA7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Поиск рассылки (Негативный)</w:t>
            </w:r>
          </w:p>
        </w:tc>
        <w:tc>
          <w:tcPr>
            <w:tcW w:w="2344" w:type="dxa"/>
            <w:vAlign w:val="center"/>
            <w:hideMark/>
          </w:tcPr>
          <w:p w14:paraId="77FEF10C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Ввести заведомо несуществующий термин (например, "фываолдж") в поле поиска и нажать </w:t>
            </w:r>
            <w:r w:rsidRPr="008D65EB">
              <w:rPr>
                <w:rFonts w:asciiTheme="minorHAnsi" w:hAnsiTheme="minorHAnsi" w:cstheme="minorHAnsi"/>
              </w:rPr>
              <w:t>Enter</w:t>
            </w:r>
            <w:r w:rsidRPr="008D65EB">
              <w:rPr>
                <w:rFonts w:asciiTheme="minorHAnsi" w:hAnsiTheme="minorHAnsi" w:cstheme="minorHAnsi"/>
                <w:lang w:val="ru-RU"/>
              </w:rPr>
              <w:t>/кнопку "Найти".</w:t>
            </w:r>
          </w:p>
        </w:tc>
        <w:tc>
          <w:tcPr>
            <w:tcW w:w="2485" w:type="dxa"/>
            <w:vAlign w:val="center"/>
            <w:hideMark/>
          </w:tcPr>
          <w:p w14:paraId="0A724509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Открывается страница результатов поиска. Отображается сообщение "По вашему запросу «фываолдж» ничего не найдено".</w:t>
            </w:r>
          </w:p>
        </w:tc>
        <w:tc>
          <w:tcPr>
            <w:tcW w:w="0" w:type="auto"/>
            <w:vAlign w:val="center"/>
            <w:hideMark/>
          </w:tcPr>
          <w:p w14:paraId="5CCF1E7E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Средний</w:t>
            </w:r>
          </w:p>
        </w:tc>
      </w:tr>
      <w:tr w:rsidR="008D65EB" w:rsidRPr="008D65EB" w14:paraId="46385061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0DBE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CL2.3</w:t>
            </w:r>
          </w:p>
        </w:tc>
        <w:tc>
          <w:tcPr>
            <w:tcW w:w="0" w:type="auto"/>
            <w:vAlign w:val="center"/>
            <w:hideMark/>
          </w:tcPr>
          <w:p w14:paraId="0EDE2A5D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 xml:space="preserve">Поиск рассылки </w:t>
            </w:r>
            <w:r w:rsidRPr="008D65EB">
              <w:rPr>
                <w:rFonts w:asciiTheme="minorHAnsi" w:hAnsiTheme="minorHAnsi" w:cstheme="minorHAnsi"/>
              </w:rPr>
              <w:lastRenderedPageBreak/>
              <w:t>(Пустой запрос)</w:t>
            </w:r>
          </w:p>
        </w:tc>
        <w:tc>
          <w:tcPr>
            <w:tcW w:w="2344" w:type="dxa"/>
            <w:vAlign w:val="center"/>
            <w:hideMark/>
          </w:tcPr>
          <w:p w14:paraId="7C0BDA51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lastRenderedPageBreak/>
              <w:t>Оставить поле поиска пустым и нажать кнопку "Найти".</w:t>
            </w:r>
          </w:p>
        </w:tc>
        <w:tc>
          <w:tcPr>
            <w:tcW w:w="2485" w:type="dxa"/>
            <w:vAlign w:val="center"/>
            <w:hideMark/>
          </w:tcPr>
          <w:p w14:paraId="6DC35FE4" w14:textId="5A645F8C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Открывается страница результатов поиска. Отображается </w:t>
            </w:r>
            <w:r>
              <w:rPr>
                <w:rFonts w:asciiTheme="minorHAnsi" w:hAnsiTheme="minorHAnsi" w:cstheme="minorHAnsi"/>
                <w:lang w:val="ru-RU"/>
              </w:rPr>
              <w:lastRenderedPageBreak/>
              <w:t>случайный список  рассылок</w:t>
            </w:r>
          </w:p>
        </w:tc>
        <w:tc>
          <w:tcPr>
            <w:tcW w:w="0" w:type="auto"/>
            <w:vAlign w:val="center"/>
            <w:hideMark/>
          </w:tcPr>
          <w:p w14:paraId="7B42A170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lastRenderedPageBreak/>
              <w:t>Низкий</w:t>
            </w:r>
          </w:p>
        </w:tc>
      </w:tr>
      <w:tr w:rsidR="008D65EB" w:rsidRPr="008D65EB" w14:paraId="4594DDEF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7B77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Style w:val="Strong"/>
                <w:rFonts w:asciiTheme="minorHAnsi" w:hAnsiTheme="minorHAnsi" w:cstheme="minorHAnsi"/>
              </w:rPr>
              <w:t>UC</w:t>
            </w:r>
            <w:r w:rsidRPr="008D65EB">
              <w:rPr>
                <w:rStyle w:val="Strong"/>
                <w:rFonts w:asciiTheme="minorHAnsi" w:hAnsiTheme="minorHAnsi" w:cstheme="minorHAnsi"/>
                <w:lang w:val="ru-RU"/>
              </w:rPr>
              <w:t>3: Просмотр информации о рассылке</w:t>
            </w:r>
          </w:p>
        </w:tc>
        <w:tc>
          <w:tcPr>
            <w:tcW w:w="0" w:type="auto"/>
            <w:vAlign w:val="center"/>
            <w:hideMark/>
          </w:tcPr>
          <w:p w14:paraId="6B3D8973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2344" w:type="dxa"/>
            <w:vAlign w:val="center"/>
            <w:hideMark/>
          </w:tcPr>
          <w:p w14:paraId="32CEFF55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2485" w:type="dxa"/>
            <w:vAlign w:val="center"/>
            <w:hideMark/>
          </w:tcPr>
          <w:p w14:paraId="4A2631C6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0673A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8D65EB" w:rsidRPr="008D65EB" w14:paraId="16957AC7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E6B3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CL3.1</w:t>
            </w:r>
          </w:p>
        </w:tc>
        <w:tc>
          <w:tcPr>
            <w:tcW w:w="0" w:type="auto"/>
            <w:vAlign w:val="center"/>
            <w:hideMark/>
          </w:tcPr>
          <w:p w14:paraId="1F2948CE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Просмотр информации</w:t>
            </w:r>
          </w:p>
        </w:tc>
        <w:tc>
          <w:tcPr>
            <w:tcW w:w="2344" w:type="dxa"/>
            <w:vAlign w:val="center"/>
            <w:hideMark/>
          </w:tcPr>
          <w:p w14:paraId="0DDAD058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На странице каталога или результатов поиска кликнуть на название рассылки.</w:t>
            </w:r>
          </w:p>
        </w:tc>
        <w:tc>
          <w:tcPr>
            <w:tcW w:w="2485" w:type="dxa"/>
            <w:vAlign w:val="center"/>
            <w:hideMark/>
          </w:tcPr>
          <w:p w14:paraId="1E777AB7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Открывается страница с детальной информацией о выбранной рассылке. </w:t>
            </w:r>
            <w:r w:rsidRPr="008D65EB">
              <w:rPr>
                <w:rFonts w:asciiTheme="minorHAnsi" w:hAnsiTheme="minorHAnsi" w:cstheme="minorHAnsi"/>
              </w:rPr>
              <w:t>URL страницы изменяется.</w:t>
            </w:r>
          </w:p>
        </w:tc>
        <w:tc>
          <w:tcPr>
            <w:tcW w:w="0" w:type="auto"/>
            <w:vAlign w:val="center"/>
            <w:hideMark/>
          </w:tcPr>
          <w:p w14:paraId="68AB818A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Высокий</w:t>
            </w:r>
          </w:p>
        </w:tc>
      </w:tr>
      <w:tr w:rsidR="008D65EB" w:rsidRPr="008D65EB" w14:paraId="0C67A183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F07E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CL3.2</w:t>
            </w:r>
          </w:p>
        </w:tc>
        <w:tc>
          <w:tcPr>
            <w:tcW w:w="0" w:type="auto"/>
            <w:vAlign w:val="center"/>
            <w:hideMark/>
          </w:tcPr>
          <w:p w14:paraId="697E078F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Просмотр информации</w:t>
            </w:r>
          </w:p>
        </w:tc>
        <w:tc>
          <w:tcPr>
            <w:tcW w:w="2344" w:type="dxa"/>
            <w:vAlign w:val="center"/>
            <w:hideMark/>
          </w:tcPr>
          <w:p w14:paraId="22F4E778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Проверить наличие основных элементов на странице рассылки: Название, Описание, Автор, Форма подписки.</w:t>
            </w:r>
          </w:p>
        </w:tc>
        <w:tc>
          <w:tcPr>
            <w:tcW w:w="2485" w:type="dxa"/>
            <w:vAlign w:val="center"/>
            <w:hideMark/>
          </w:tcPr>
          <w:p w14:paraId="2860BD5D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>Все перечисленные элементы присутствуют и видны на странице.</w:t>
            </w:r>
          </w:p>
        </w:tc>
        <w:tc>
          <w:tcPr>
            <w:tcW w:w="0" w:type="auto"/>
            <w:vAlign w:val="center"/>
            <w:hideMark/>
          </w:tcPr>
          <w:p w14:paraId="224D594D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Высокий</w:t>
            </w:r>
          </w:p>
        </w:tc>
      </w:tr>
      <w:tr w:rsidR="008D65EB" w:rsidRPr="008D65EB" w14:paraId="65F7A498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DD74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Style w:val="Strong"/>
                <w:rFonts w:asciiTheme="minorHAnsi" w:hAnsiTheme="minorHAnsi" w:cstheme="minorHAnsi"/>
              </w:rPr>
              <w:t>UC4: Подписка на рассылку</w:t>
            </w:r>
          </w:p>
        </w:tc>
        <w:tc>
          <w:tcPr>
            <w:tcW w:w="0" w:type="auto"/>
            <w:vAlign w:val="center"/>
            <w:hideMark/>
          </w:tcPr>
          <w:p w14:paraId="225B9431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4" w:type="dxa"/>
            <w:vAlign w:val="center"/>
            <w:hideMark/>
          </w:tcPr>
          <w:p w14:paraId="2E50E89B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85" w:type="dxa"/>
            <w:vAlign w:val="center"/>
            <w:hideMark/>
          </w:tcPr>
          <w:p w14:paraId="70F83CC0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E3F85A9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</w:p>
        </w:tc>
      </w:tr>
      <w:tr w:rsidR="008D65EB" w:rsidRPr="008D65EB" w14:paraId="0EA1AE19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5354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CL4.1</w:t>
            </w:r>
          </w:p>
        </w:tc>
        <w:tc>
          <w:tcPr>
            <w:tcW w:w="0" w:type="auto"/>
            <w:vAlign w:val="center"/>
            <w:hideMark/>
          </w:tcPr>
          <w:p w14:paraId="04F39DE1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Подписка (Позитивный)</w:t>
            </w:r>
          </w:p>
        </w:tc>
        <w:tc>
          <w:tcPr>
            <w:tcW w:w="2344" w:type="dxa"/>
            <w:vAlign w:val="center"/>
            <w:hideMark/>
          </w:tcPr>
          <w:p w14:paraId="10FC647B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На странице рассылки ввести валидный </w:t>
            </w:r>
            <w:r w:rsidRPr="008D65EB">
              <w:rPr>
                <w:rFonts w:asciiTheme="minorHAnsi" w:hAnsiTheme="minorHAnsi" w:cstheme="minorHAnsi"/>
              </w:rPr>
              <w:t>email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в поле для подписки и нажать кнопку "Подписаться".</w:t>
            </w:r>
          </w:p>
        </w:tc>
        <w:tc>
          <w:tcPr>
            <w:tcW w:w="2485" w:type="dxa"/>
            <w:vAlign w:val="center"/>
            <w:hideMark/>
          </w:tcPr>
          <w:p w14:paraId="3DA78ED0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Появляется сообщение об успешной подписке или о необходимости подтверждения по </w:t>
            </w:r>
            <w:r w:rsidRPr="008D65EB">
              <w:rPr>
                <w:rFonts w:asciiTheme="minorHAnsi" w:hAnsiTheme="minorHAnsi" w:cstheme="minorHAnsi"/>
              </w:rPr>
              <w:t>email</w:t>
            </w:r>
            <w:r w:rsidRPr="008D65EB">
              <w:rPr>
                <w:rFonts w:asciiTheme="minorHAnsi" w:hAnsiTheme="minorHAnsi" w:cstheme="minorHAnsi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1E8A04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Высокий</w:t>
            </w:r>
          </w:p>
        </w:tc>
      </w:tr>
      <w:tr w:rsidR="008D65EB" w:rsidRPr="008D65EB" w14:paraId="5AB2FFC5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A51C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CL4.2</w:t>
            </w:r>
          </w:p>
        </w:tc>
        <w:tc>
          <w:tcPr>
            <w:tcW w:w="0" w:type="auto"/>
            <w:vAlign w:val="center"/>
            <w:hideMark/>
          </w:tcPr>
          <w:p w14:paraId="0CEB0D93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Подписка (Невалидный Email)</w:t>
            </w:r>
          </w:p>
        </w:tc>
        <w:tc>
          <w:tcPr>
            <w:tcW w:w="2344" w:type="dxa"/>
            <w:vAlign w:val="center"/>
            <w:hideMark/>
          </w:tcPr>
          <w:p w14:paraId="3074712F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На странице рассылки ввести невалидный </w:t>
            </w:r>
            <w:r w:rsidRPr="008D65EB">
              <w:rPr>
                <w:rFonts w:asciiTheme="minorHAnsi" w:hAnsiTheme="minorHAnsi" w:cstheme="minorHAnsi"/>
              </w:rPr>
              <w:t>email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(например, "</w:t>
            </w:r>
            <w:r w:rsidRPr="008D65EB">
              <w:rPr>
                <w:rFonts w:asciiTheme="minorHAnsi" w:hAnsiTheme="minorHAnsi" w:cstheme="minorHAnsi"/>
              </w:rPr>
              <w:t>test</w:t>
            </w:r>
            <w:r w:rsidRPr="008D65EB">
              <w:rPr>
                <w:rFonts w:asciiTheme="minorHAnsi" w:hAnsiTheme="minorHAnsi" w:cstheme="minorHAnsi"/>
                <w:lang w:val="ru-RU"/>
              </w:rPr>
              <w:t>@</w:t>
            </w:r>
            <w:r w:rsidRPr="008D65EB">
              <w:rPr>
                <w:rFonts w:asciiTheme="minorHAnsi" w:hAnsiTheme="minorHAnsi" w:cstheme="minorHAnsi"/>
              </w:rPr>
              <w:t>test</w:t>
            </w:r>
            <w:r w:rsidRPr="008D65EB">
              <w:rPr>
                <w:rFonts w:asciiTheme="minorHAnsi" w:hAnsiTheme="minorHAnsi" w:cstheme="minorHAnsi"/>
                <w:lang w:val="ru-RU"/>
              </w:rPr>
              <w:t>") и нажать кнопку "Подписаться".</w:t>
            </w:r>
          </w:p>
        </w:tc>
        <w:tc>
          <w:tcPr>
            <w:tcW w:w="2485" w:type="dxa"/>
            <w:vAlign w:val="center"/>
            <w:hideMark/>
          </w:tcPr>
          <w:p w14:paraId="7E26D510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Появляется сообщение об ошибке рядом с полем ввода ("Неверный формат </w:t>
            </w:r>
            <w:r w:rsidRPr="008D65EB">
              <w:rPr>
                <w:rFonts w:asciiTheme="minorHAnsi" w:hAnsiTheme="minorHAnsi" w:cstheme="minorHAnsi"/>
              </w:rPr>
              <w:t>email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" или аналогичное). </w:t>
            </w:r>
            <w:r w:rsidRPr="008D65EB">
              <w:rPr>
                <w:rFonts w:asciiTheme="minorHAnsi" w:hAnsiTheme="minorHAnsi" w:cstheme="minorHAnsi"/>
              </w:rPr>
              <w:t>Страница не перезагружается (или перезагружается с ошибкой).</w:t>
            </w:r>
          </w:p>
        </w:tc>
        <w:tc>
          <w:tcPr>
            <w:tcW w:w="0" w:type="auto"/>
            <w:vAlign w:val="center"/>
            <w:hideMark/>
          </w:tcPr>
          <w:p w14:paraId="32C8C179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Средний</w:t>
            </w:r>
          </w:p>
        </w:tc>
      </w:tr>
      <w:tr w:rsidR="008D65EB" w:rsidRPr="008D65EB" w14:paraId="685F8094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06FA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CL4.3</w:t>
            </w:r>
          </w:p>
        </w:tc>
        <w:tc>
          <w:tcPr>
            <w:tcW w:w="0" w:type="auto"/>
            <w:vAlign w:val="center"/>
            <w:hideMark/>
          </w:tcPr>
          <w:p w14:paraId="62177990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Подписка (Пустой Email)</w:t>
            </w:r>
          </w:p>
        </w:tc>
        <w:tc>
          <w:tcPr>
            <w:tcW w:w="2344" w:type="dxa"/>
            <w:vAlign w:val="center"/>
            <w:hideMark/>
          </w:tcPr>
          <w:p w14:paraId="399F73DC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На странице рассылки оставить поле </w:t>
            </w:r>
            <w:r w:rsidRPr="008D65EB">
              <w:rPr>
                <w:rFonts w:asciiTheme="minorHAnsi" w:hAnsiTheme="minorHAnsi" w:cstheme="minorHAnsi"/>
              </w:rPr>
              <w:t>email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пустым и нажать кнопку "Подписаться".</w:t>
            </w:r>
          </w:p>
        </w:tc>
        <w:tc>
          <w:tcPr>
            <w:tcW w:w="2485" w:type="dxa"/>
            <w:vAlign w:val="center"/>
            <w:hideMark/>
          </w:tcPr>
          <w:p w14:paraId="352CA400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Появляется сообщение об ошибке рядом с полем ввода ("Введите </w:t>
            </w:r>
            <w:r w:rsidRPr="008D65EB">
              <w:rPr>
                <w:rFonts w:asciiTheme="minorHAnsi" w:hAnsiTheme="minorHAnsi" w:cstheme="minorHAnsi"/>
              </w:rPr>
              <w:t>email</w:t>
            </w:r>
            <w:r w:rsidRPr="008D65EB">
              <w:rPr>
                <w:rFonts w:asciiTheme="minorHAnsi" w:hAnsiTheme="minorHAnsi" w:cstheme="minorHAnsi"/>
                <w:lang w:val="ru-RU"/>
              </w:rPr>
              <w:t>" или аналогичное).</w:t>
            </w:r>
          </w:p>
        </w:tc>
        <w:tc>
          <w:tcPr>
            <w:tcW w:w="0" w:type="auto"/>
            <w:vAlign w:val="center"/>
            <w:hideMark/>
          </w:tcPr>
          <w:p w14:paraId="0C9C6F1E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Средний</w:t>
            </w:r>
          </w:p>
        </w:tc>
      </w:tr>
      <w:tr w:rsidR="008D65EB" w:rsidRPr="008D65EB" w14:paraId="7F3504BB" w14:textId="77777777" w:rsidTr="008D6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8DD3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CL4.4</w:t>
            </w:r>
          </w:p>
        </w:tc>
        <w:tc>
          <w:tcPr>
            <w:tcW w:w="0" w:type="auto"/>
            <w:vAlign w:val="center"/>
            <w:hideMark/>
          </w:tcPr>
          <w:p w14:paraId="1F51AC40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Подписка (Возможна CAPTCHA)</w:t>
            </w:r>
          </w:p>
        </w:tc>
        <w:tc>
          <w:tcPr>
            <w:tcW w:w="2344" w:type="dxa"/>
            <w:vAlign w:val="center"/>
            <w:hideMark/>
          </w:tcPr>
          <w:p w14:paraId="1B49C980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Проверить наличие </w:t>
            </w:r>
            <w:r w:rsidRPr="008D65EB">
              <w:rPr>
                <w:rFonts w:asciiTheme="minorHAnsi" w:hAnsiTheme="minorHAnsi" w:cstheme="minorHAnsi"/>
              </w:rPr>
              <w:t>CAPTCHA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при попытке подписки.</w:t>
            </w:r>
          </w:p>
        </w:tc>
        <w:tc>
          <w:tcPr>
            <w:tcW w:w="2485" w:type="dxa"/>
            <w:vAlign w:val="center"/>
            <w:hideMark/>
          </w:tcPr>
          <w:p w14:paraId="78C3FA74" w14:textId="77777777" w:rsidR="008D65EB" w:rsidRPr="008D65EB" w:rsidRDefault="008D65EB" w:rsidP="00DF2AA3">
            <w:pPr>
              <w:rPr>
                <w:rFonts w:asciiTheme="minorHAnsi" w:hAnsiTheme="minorHAnsi" w:cstheme="minorHAnsi"/>
                <w:lang w:val="ru-RU"/>
              </w:rPr>
            </w:pPr>
            <w:r w:rsidRPr="008D65EB">
              <w:rPr>
                <w:rFonts w:asciiTheme="minorHAnsi" w:hAnsiTheme="minorHAnsi" w:cstheme="minorHAnsi"/>
                <w:lang w:val="ru-RU"/>
              </w:rPr>
              <w:t xml:space="preserve">Если </w:t>
            </w:r>
            <w:r w:rsidRPr="008D65EB">
              <w:rPr>
                <w:rFonts w:asciiTheme="minorHAnsi" w:hAnsiTheme="minorHAnsi" w:cstheme="minorHAnsi"/>
              </w:rPr>
              <w:t>CAPTCHA</w:t>
            </w:r>
            <w:r w:rsidRPr="008D65EB">
              <w:rPr>
                <w:rFonts w:asciiTheme="minorHAnsi" w:hAnsiTheme="minorHAnsi" w:cstheme="minorHAnsi"/>
                <w:lang w:val="ru-RU"/>
              </w:rPr>
              <w:t xml:space="preserve"> есть, отметить это как потенциальное препятствие для полной автоматизации.</w:t>
            </w:r>
          </w:p>
        </w:tc>
        <w:tc>
          <w:tcPr>
            <w:tcW w:w="0" w:type="auto"/>
            <w:vAlign w:val="center"/>
            <w:hideMark/>
          </w:tcPr>
          <w:p w14:paraId="116C34DF" w14:textId="77777777" w:rsidR="008D65EB" w:rsidRPr="008D65EB" w:rsidRDefault="008D65EB" w:rsidP="00DF2AA3">
            <w:pPr>
              <w:rPr>
                <w:rFonts w:asciiTheme="minorHAnsi" w:hAnsiTheme="minorHAnsi" w:cstheme="minorHAnsi"/>
              </w:rPr>
            </w:pPr>
            <w:r w:rsidRPr="008D65EB">
              <w:rPr>
                <w:rFonts w:asciiTheme="minorHAnsi" w:hAnsiTheme="minorHAnsi" w:cstheme="minorHAnsi"/>
              </w:rPr>
              <w:t>Инфо</w:t>
            </w:r>
          </w:p>
        </w:tc>
      </w:tr>
    </w:tbl>
    <w:p w14:paraId="30038334" w14:textId="77777777" w:rsidR="008D65EB" w:rsidRDefault="008D65EB" w:rsidP="008D65EB"/>
    <w:p w14:paraId="485D0012" w14:textId="22C235F7" w:rsidR="00876530" w:rsidRPr="00A97C5D" w:rsidRDefault="0087653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ru-RU"/>
        </w:rPr>
      </w:pPr>
      <w:r w:rsidRPr="00A97C5D">
        <w:rPr>
          <w:lang w:val="ru-RU"/>
        </w:rPr>
        <w:br w:type="page"/>
      </w:r>
    </w:p>
    <w:p w14:paraId="37DA5E8F" w14:textId="5F569806" w:rsidR="009019FD" w:rsidRDefault="009019FD" w:rsidP="007D5DD8">
      <w:pPr>
        <w:pStyle w:val="Heading1"/>
        <w:rPr>
          <w:rStyle w:val="ng-star-inserted"/>
          <w:b/>
          <w:bCs/>
        </w:rPr>
      </w:pPr>
      <w:bookmarkStart w:id="4" w:name="_Toc192502900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Этап 4. </w:t>
      </w:r>
      <w:r>
        <w:rPr>
          <w:rStyle w:val="ng-star-inserted"/>
          <w:b/>
          <w:bCs/>
        </w:rPr>
        <w:t>Описание набора тестовых сценариев</w:t>
      </w:r>
    </w:p>
    <w:p w14:paraId="6E9E5554" w14:textId="77777777" w:rsidR="009019FD" w:rsidRDefault="009019FD" w:rsidP="009019FD"/>
    <w:p w14:paraId="65689207" w14:textId="04630FEC" w:rsidR="009019FD" w:rsidRDefault="009019FD" w:rsidP="009019FD">
      <w:pPr>
        <w:rPr>
          <w:rStyle w:val="ng-star-inserted"/>
          <w:lang w:val="ru-RU"/>
        </w:rPr>
      </w:pPr>
      <w:r w:rsidRPr="009019FD">
        <w:rPr>
          <w:rStyle w:val="ng-star-inserted"/>
          <w:lang w:val="ru-RU"/>
        </w:rPr>
        <w:t xml:space="preserve">Теперь выберем несколько ключевых проверок из нашего </w:t>
      </w:r>
      <w:r>
        <w:rPr>
          <w:rStyle w:val="ng-star-inserted"/>
        </w:rPr>
        <w:t>CheckList</w:t>
      </w:r>
      <w:r w:rsidRPr="009019FD">
        <w:rPr>
          <w:rStyle w:val="ng-star-inserted"/>
          <w:lang w:val="ru-RU"/>
        </w:rPr>
        <w:t>'а (</w:t>
      </w:r>
      <w:r>
        <w:rPr>
          <w:rStyle w:val="ng-star-inserted"/>
        </w:rPr>
        <w:t>CL</w:t>
      </w:r>
      <w:r w:rsidRPr="009019FD">
        <w:rPr>
          <w:rStyle w:val="ng-star-inserted"/>
          <w:lang w:val="ru-RU"/>
        </w:rPr>
        <w:t>) и опишем их более подробно в формате Тестовых Сценариев (</w:t>
      </w:r>
      <w:r>
        <w:rPr>
          <w:rStyle w:val="ng-star-inserted"/>
        </w:rPr>
        <w:t>Test</w:t>
      </w:r>
      <w:r w:rsidRPr="009019FD">
        <w:rPr>
          <w:rStyle w:val="ng-star-inserted"/>
          <w:lang w:val="ru-RU"/>
        </w:rPr>
        <w:t xml:space="preserve"> </w:t>
      </w:r>
      <w:r>
        <w:rPr>
          <w:rStyle w:val="ng-star-inserted"/>
        </w:rPr>
        <w:t>Scenarios</w:t>
      </w:r>
      <w:r w:rsidRPr="009019FD">
        <w:rPr>
          <w:rStyle w:val="ng-star-inserted"/>
          <w:lang w:val="ru-RU"/>
        </w:rPr>
        <w:t xml:space="preserve"> - </w:t>
      </w:r>
      <w:r>
        <w:rPr>
          <w:rStyle w:val="ng-star-inserted"/>
        </w:rPr>
        <w:t>TS</w:t>
      </w:r>
      <w:r w:rsidRPr="009019FD">
        <w:rPr>
          <w:rStyle w:val="ng-star-inserted"/>
          <w:lang w:val="ru-RU"/>
        </w:rPr>
        <w:t xml:space="preserve">). </w:t>
      </w:r>
    </w:p>
    <w:p w14:paraId="1DFF5A3C" w14:textId="77777777" w:rsidR="009019FD" w:rsidRPr="009019FD" w:rsidRDefault="009019FD" w:rsidP="009019FD">
      <w:pPr>
        <w:spacing w:before="100" w:beforeAutospacing="1" w:after="100" w:afterAutospacing="1"/>
      </w:pPr>
      <w:r w:rsidRPr="009019FD">
        <w:t>Возьмем:</w:t>
      </w:r>
    </w:p>
    <w:p w14:paraId="683570D5" w14:textId="77777777" w:rsidR="009019FD" w:rsidRPr="009019FD" w:rsidRDefault="009019FD" w:rsidP="009019FD">
      <w:pPr>
        <w:numPr>
          <w:ilvl w:val="0"/>
          <w:numId w:val="60"/>
        </w:numPr>
        <w:spacing w:before="100" w:beforeAutospacing="1" w:after="100" w:afterAutospacing="1"/>
      </w:pPr>
      <w:r w:rsidRPr="009019FD">
        <w:t>CL2.1 (Успешный поиск)</w:t>
      </w:r>
    </w:p>
    <w:p w14:paraId="65368EB1" w14:textId="77777777" w:rsidR="009019FD" w:rsidRPr="009019FD" w:rsidRDefault="009019FD" w:rsidP="009019FD">
      <w:pPr>
        <w:numPr>
          <w:ilvl w:val="0"/>
          <w:numId w:val="60"/>
        </w:numPr>
        <w:spacing w:before="100" w:beforeAutospacing="1" w:after="100" w:afterAutospacing="1"/>
        <w:rPr>
          <w:lang w:val="ru-RU"/>
        </w:rPr>
      </w:pPr>
      <w:r w:rsidRPr="009019FD">
        <w:t>CL</w:t>
      </w:r>
      <w:r w:rsidRPr="009019FD">
        <w:rPr>
          <w:lang w:val="ru-RU"/>
        </w:rPr>
        <w:t xml:space="preserve">3.1 + </w:t>
      </w:r>
      <w:r w:rsidRPr="009019FD">
        <w:t>CL</w:t>
      </w:r>
      <w:r w:rsidRPr="009019FD">
        <w:rPr>
          <w:lang w:val="ru-RU"/>
        </w:rPr>
        <w:t>3.2 (Просмотр деталей рассылки)</w:t>
      </w:r>
    </w:p>
    <w:p w14:paraId="790D0B0B" w14:textId="77777777" w:rsidR="009019FD" w:rsidRPr="009019FD" w:rsidRDefault="009019FD" w:rsidP="009019FD">
      <w:pPr>
        <w:numPr>
          <w:ilvl w:val="0"/>
          <w:numId w:val="60"/>
        </w:numPr>
        <w:spacing w:before="100" w:beforeAutospacing="1" w:after="100" w:afterAutospacing="1"/>
        <w:rPr>
          <w:lang w:val="ru-RU"/>
        </w:rPr>
      </w:pPr>
      <w:r w:rsidRPr="009019FD">
        <w:t>CL</w:t>
      </w:r>
      <w:r w:rsidRPr="009019FD">
        <w:rPr>
          <w:lang w:val="ru-RU"/>
        </w:rPr>
        <w:t>4.1 (Попытка успешной подписки - опишем идеальный случай)</w:t>
      </w:r>
    </w:p>
    <w:p w14:paraId="046D90AC" w14:textId="77777777" w:rsidR="009019FD" w:rsidRPr="009019FD" w:rsidRDefault="009019FD" w:rsidP="009019FD">
      <w:pPr>
        <w:numPr>
          <w:ilvl w:val="0"/>
          <w:numId w:val="60"/>
        </w:numPr>
        <w:spacing w:before="100" w:beforeAutospacing="1" w:after="100" w:afterAutospacing="1"/>
        <w:rPr>
          <w:lang w:val="ru-RU"/>
        </w:rPr>
      </w:pPr>
      <w:r w:rsidRPr="009019FD">
        <w:t>CL</w:t>
      </w:r>
      <w:r w:rsidRPr="009019FD">
        <w:rPr>
          <w:lang w:val="ru-RU"/>
        </w:rPr>
        <w:t xml:space="preserve">4.2 (Попытка подписки с невалидным </w:t>
      </w:r>
      <w:r w:rsidRPr="009019FD">
        <w:t>email</w:t>
      </w:r>
      <w:r w:rsidRPr="009019FD">
        <w:rPr>
          <w:lang w:val="ru-RU"/>
        </w:rPr>
        <w:t>)</w:t>
      </w:r>
    </w:p>
    <w:p w14:paraId="60921851" w14:textId="77777777" w:rsidR="009019FD" w:rsidRDefault="009019FD" w:rsidP="009019FD">
      <w:pPr>
        <w:rPr>
          <w:rStyle w:val="ng-star-inserted"/>
          <w:lang w:val="ru-RU"/>
        </w:rPr>
      </w:pPr>
    </w:p>
    <w:p w14:paraId="23896C2E" w14:textId="77777777" w:rsidR="009019FD" w:rsidRDefault="009019FD" w:rsidP="009019FD">
      <w:pPr>
        <w:pStyle w:val="NormalWeb"/>
      </w:pPr>
      <w:r>
        <w:rPr>
          <w:rStyle w:val="Strong"/>
        </w:rPr>
        <w:t>Тестовый сценарий #1</w:t>
      </w:r>
    </w:p>
    <w:p w14:paraId="6A07F7A0" w14:textId="77777777" w:rsidR="009019FD" w:rsidRDefault="009019FD" w:rsidP="009019FD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ID:</w:t>
      </w:r>
      <w:r>
        <w:t xml:space="preserve"> TS_Search_Positive</w:t>
      </w:r>
    </w:p>
    <w:p w14:paraId="4EB3A9F0" w14:textId="77777777" w:rsidR="009019FD" w:rsidRPr="009019FD" w:rsidRDefault="009019FD" w:rsidP="009019FD">
      <w:pPr>
        <w:numPr>
          <w:ilvl w:val="0"/>
          <w:numId w:val="61"/>
        </w:numPr>
        <w:spacing w:before="100" w:beforeAutospacing="1" w:after="100" w:afterAutospacing="1"/>
        <w:rPr>
          <w:lang w:val="ru-RU"/>
        </w:rPr>
      </w:pPr>
      <w:r w:rsidRPr="009019FD">
        <w:rPr>
          <w:rStyle w:val="Strong"/>
          <w:lang w:val="ru-RU"/>
        </w:rPr>
        <w:t>Название:</w:t>
      </w:r>
      <w:r w:rsidRPr="009019FD">
        <w:rPr>
          <w:lang w:val="ru-RU"/>
        </w:rPr>
        <w:t xml:space="preserve"> Позитивный поиск рассылки по ключевому слову.</w:t>
      </w:r>
    </w:p>
    <w:p w14:paraId="5D8B3CD8" w14:textId="77777777" w:rsidR="009019FD" w:rsidRDefault="009019FD" w:rsidP="009019FD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Ссылка на CheckList:</w:t>
      </w:r>
      <w:r>
        <w:t xml:space="preserve"> CL2.1</w:t>
      </w:r>
    </w:p>
    <w:p w14:paraId="41AA1072" w14:textId="77777777" w:rsidR="009019FD" w:rsidRDefault="009019FD" w:rsidP="009019FD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Приоритет:</w:t>
      </w:r>
      <w:r>
        <w:t xml:space="preserve"> Высокий</w:t>
      </w:r>
    </w:p>
    <w:p w14:paraId="3445C76C" w14:textId="77777777" w:rsidR="009019FD" w:rsidRDefault="009019FD" w:rsidP="009019FD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Предусловия:</w:t>
      </w:r>
    </w:p>
    <w:p w14:paraId="74004430" w14:textId="77777777" w:rsidR="009019FD" w:rsidRDefault="009019FD" w:rsidP="009019FD">
      <w:pPr>
        <w:numPr>
          <w:ilvl w:val="1"/>
          <w:numId w:val="61"/>
        </w:numPr>
        <w:spacing w:before="100" w:beforeAutospacing="1" w:after="100" w:afterAutospacing="1"/>
      </w:pPr>
      <w:r>
        <w:t>Браузер Firefox открыт.</w:t>
      </w:r>
    </w:p>
    <w:p w14:paraId="4944C9FE" w14:textId="77777777" w:rsidR="009019FD" w:rsidRPr="009019FD" w:rsidRDefault="009019FD" w:rsidP="009019FD">
      <w:pPr>
        <w:numPr>
          <w:ilvl w:val="1"/>
          <w:numId w:val="61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 xml:space="preserve">Доступен сайт </w:t>
      </w:r>
      <w:r>
        <w:rPr>
          <w:rStyle w:val="HTMLCode"/>
        </w:rPr>
        <w:t>http</w:t>
      </w:r>
      <w:r w:rsidRPr="009019FD">
        <w:rPr>
          <w:rStyle w:val="HTMLCode"/>
          <w:lang w:val="ru-RU"/>
        </w:rPr>
        <w:t>://</w:t>
      </w:r>
      <w:r>
        <w:rPr>
          <w:rStyle w:val="HTMLCode"/>
        </w:rPr>
        <w:t>subscribe</w:t>
      </w:r>
      <w:r w:rsidRPr="009019FD">
        <w:rPr>
          <w:rStyle w:val="HTMLCode"/>
          <w:lang w:val="ru-RU"/>
        </w:rPr>
        <w:t>.</w:t>
      </w:r>
      <w:r>
        <w:rPr>
          <w:rStyle w:val="HTMLCode"/>
        </w:rPr>
        <w:t>ru</w:t>
      </w:r>
      <w:r w:rsidRPr="009019FD">
        <w:rPr>
          <w:rStyle w:val="HTMLCode"/>
          <w:lang w:val="ru-RU"/>
        </w:rPr>
        <w:t>/</w:t>
      </w:r>
      <w:r w:rsidRPr="009019FD">
        <w:rPr>
          <w:lang w:val="ru-RU"/>
        </w:rPr>
        <w:t>.</w:t>
      </w:r>
    </w:p>
    <w:p w14:paraId="6F05E5F8" w14:textId="77777777" w:rsidR="009019FD" w:rsidRDefault="009019FD" w:rsidP="009019FD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Шаги выполнения:</w:t>
      </w:r>
    </w:p>
    <w:p w14:paraId="50544CFC" w14:textId="77777777" w:rsidR="009019FD" w:rsidRPr="009019FD" w:rsidRDefault="009019FD" w:rsidP="009019FD">
      <w:pPr>
        <w:numPr>
          <w:ilvl w:val="1"/>
          <w:numId w:val="62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Открыть главную страницу сайта </w:t>
      </w:r>
      <w:r>
        <w:rPr>
          <w:rStyle w:val="HTMLCode"/>
        </w:rPr>
        <w:t>http</w:t>
      </w:r>
      <w:r w:rsidRPr="009019FD">
        <w:rPr>
          <w:rStyle w:val="HTMLCode"/>
          <w:lang w:val="ru-RU"/>
        </w:rPr>
        <w:t>://</w:t>
      </w:r>
      <w:r>
        <w:rPr>
          <w:rStyle w:val="HTMLCode"/>
        </w:rPr>
        <w:t>subscribe</w:t>
      </w:r>
      <w:r w:rsidRPr="009019FD">
        <w:rPr>
          <w:rStyle w:val="HTMLCode"/>
          <w:lang w:val="ru-RU"/>
        </w:rPr>
        <w:t>.</w:t>
      </w:r>
      <w:r>
        <w:rPr>
          <w:rStyle w:val="HTMLCode"/>
        </w:rPr>
        <w:t>ru</w:t>
      </w:r>
      <w:r w:rsidRPr="009019FD">
        <w:rPr>
          <w:rStyle w:val="HTMLCode"/>
          <w:lang w:val="ru-RU"/>
        </w:rPr>
        <w:t>/</w:t>
      </w:r>
      <w:r w:rsidRPr="009019FD">
        <w:rPr>
          <w:lang w:val="ru-RU"/>
        </w:rPr>
        <w:t>.</w:t>
      </w:r>
    </w:p>
    <w:p w14:paraId="4D1A3CFB" w14:textId="77777777" w:rsidR="009019FD" w:rsidRPr="009019FD" w:rsidRDefault="009019FD" w:rsidP="009019FD">
      <w:pPr>
        <w:numPr>
          <w:ilvl w:val="1"/>
          <w:numId w:val="62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Найти поле ввода для поиска (ожидаемый </w:t>
      </w:r>
      <w:r>
        <w:t>XPath</w:t>
      </w:r>
      <w:r w:rsidRPr="009019FD">
        <w:rPr>
          <w:lang w:val="ru-RU"/>
        </w:rPr>
        <w:t xml:space="preserve">: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input</w:t>
      </w:r>
      <w:r w:rsidRPr="009019FD">
        <w:rPr>
          <w:rStyle w:val="HTMLCode"/>
          <w:lang w:val="ru-RU"/>
        </w:rPr>
        <w:t>[@</w:t>
      </w:r>
      <w:r>
        <w:rPr>
          <w:rStyle w:val="HTMLCode"/>
        </w:rPr>
        <w:t>id</w:t>
      </w:r>
      <w:r w:rsidRPr="009019FD">
        <w:rPr>
          <w:rStyle w:val="HTMLCode"/>
          <w:lang w:val="ru-RU"/>
        </w:rPr>
        <w:t>='</w:t>
      </w:r>
      <w:r>
        <w:rPr>
          <w:rStyle w:val="HTMLCode"/>
        </w:rPr>
        <w:t>search</w:t>
      </w:r>
      <w:r w:rsidRPr="009019FD">
        <w:rPr>
          <w:rStyle w:val="HTMLCode"/>
          <w:lang w:val="ru-RU"/>
        </w:rPr>
        <w:t>_</w:t>
      </w:r>
      <w:r>
        <w:rPr>
          <w:rStyle w:val="HTMLCode"/>
        </w:rPr>
        <w:t>input</w:t>
      </w:r>
      <w:r w:rsidRPr="009019FD">
        <w:rPr>
          <w:rStyle w:val="HTMLCode"/>
          <w:lang w:val="ru-RU"/>
        </w:rPr>
        <w:t>']</w:t>
      </w:r>
      <w:r w:rsidRPr="009019FD">
        <w:rPr>
          <w:lang w:val="ru-RU"/>
        </w:rPr>
        <w:t xml:space="preserve"> или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input</w:t>
      </w:r>
      <w:r w:rsidRPr="009019FD">
        <w:rPr>
          <w:rStyle w:val="HTMLCode"/>
          <w:lang w:val="ru-RU"/>
        </w:rPr>
        <w:t>[@</w:t>
      </w:r>
      <w:r>
        <w:rPr>
          <w:rStyle w:val="HTMLCode"/>
        </w:rPr>
        <w:t>name</w:t>
      </w:r>
      <w:r w:rsidRPr="009019FD">
        <w:rPr>
          <w:rStyle w:val="HTMLCode"/>
          <w:lang w:val="ru-RU"/>
        </w:rPr>
        <w:t>='</w:t>
      </w:r>
      <w:r>
        <w:rPr>
          <w:rStyle w:val="HTMLCode"/>
        </w:rPr>
        <w:t>query</w:t>
      </w:r>
      <w:r w:rsidRPr="009019FD">
        <w:rPr>
          <w:rStyle w:val="HTMLCode"/>
          <w:lang w:val="ru-RU"/>
        </w:rPr>
        <w:t>']</w:t>
      </w:r>
      <w:r w:rsidRPr="009019FD">
        <w:rPr>
          <w:lang w:val="ru-RU"/>
        </w:rPr>
        <w:t xml:space="preserve"> - </w:t>
      </w:r>
      <w:r w:rsidRPr="009019FD">
        <w:rPr>
          <w:rStyle w:val="Emphasis"/>
          <w:lang w:val="ru-RU"/>
        </w:rPr>
        <w:t>уточнить при записи теста</w:t>
      </w:r>
      <w:r w:rsidRPr="009019FD">
        <w:rPr>
          <w:lang w:val="ru-RU"/>
        </w:rPr>
        <w:t>).</w:t>
      </w:r>
    </w:p>
    <w:p w14:paraId="02A2566F" w14:textId="77777777" w:rsidR="009019FD" w:rsidRPr="009019FD" w:rsidRDefault="009019FD" w:rsidP="009019FD">
      <w:pPr>
        <w:numPr>
          <w:ilvl w:val="1"/>
          <w:numId w:val="62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>Ввести в поле поиска текст "здоровье".</w:t>
      </w:r>
    </w:p>
    <w:p w14:paraId="28DA8D5C" w14:textId="77777777" w:rsidR="009019FD" w:rsidRPr="009019FD" w:rsidRDefault="009019FD" w:rsidP="009019FD">
      <w:pPr>
        <w:numPr>
          <w:ilvl w:val="1"/>
          <w:numId w:val="62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Найти кнопку "Найти" (ожидаемый </w:t>
      </w:r>
      <w:r>
        <w:t>XPath</w:t>
      </w:r>
      <w:r w:rsidRPr="009019FD">
        <w:rPr>
          <w:lang w:val="ru-RU"/>
        </w:rPr>
        <w:t xml:space="preserve">: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button</w:t>
      </w:r>
      <w:r w:rsidRPr="009019FD">
        <w:rPr>
          <w:rStyle w:val="HTMLCode"/>
          <w:lang w:val="ru-RU"/>
        </w:rPr>
        <w:t>[</w:t>
      </w:r>
      <w:r>
        <w:rPr>
          <w:rStyle w:val="HTMLCode"/>
        </w:rPr>
        <w:t>contains</w:t>
      </w:r>
      <w:r w:rsidRPr="009019FD">
        <w:rPr>
          <w:rStyle w:val="HTMLCode"/>
          <w:lang w:val="ru-RU"/>
        </w:rPr>
        <w:t>(</w:t>
      </w:r>
      <w:r>
        <w:rPr>
          <w:rStyle w:val="HTMLCode"/>
        </w:rPr>
        <w:t>text</w:t>
      </w:r>
      <w:r w:rsidRPr="009019FD">
        <w:rPr>
          <w:rStyle w:val="HTMLCode"/>
          <w:lang w:val="ru-RU"/>
        </w:rPr>
        <w:t>(),'Найти')]</w:t>
      </w:r>
      <w:r w:rsidRPr="009019FD">
        <w:rPr>
          <w:lang w:val="ru-RU"/>
        </w:rPr>
        <w:t xml:space="preserve"> или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input</w:t>
      </w:r>
      <w:r w:rsidRPr="009019FD">
        <w:rPr>
          <w:rStyle w:val="HTMLCode"/>
          <w:lang w:val="ru-RU"/>
        </w:rPr>
        <w:t>[@</w:t>
      </w:r>
      <w:r>
        <w:rPr>
          <w:rStyle w:val="HTMLCode"/>
        </w:rPr>
        <w:t>type</w:t>
      </w:r>
      <w:r w:rsidRPr="009019FD">
        <w:rPr>
          <w:rStyle w:val="HTMLCode"/>
          <w:lang w:val="ru-RU"/>
        </w:rPr>
        <w:t>='</w:t>
      </w:r>
      <w:r>
        <w:rPr>
          <w:rStyle w:val="HTMLCode"/>
        </w:rPr>
        <w:t>submit</w:t>
      </w:r>
      <w:r w:rsidRPr="009019FD">
        <w:rPr>
          <w:rStyle w:val="HTMLCode"/>
          <w:lang w:val="ru-RU"/>
        </w:rPr>
        <w:t>'][@</w:t>
      </w:r>
      <w:r>
        <w:rPr>
          <w:rStyle w:val="HTMLCode"/>
        </w:rPr>
        <w:t>value</w:t>
      </w:r>
      <w:r w:rsidRPr="009019FD">
        <w:rPr>
          <w:rStyle w:val="HTMLCode"/>
          <w:lang w:val="ru-RU"/>
        </w:rPr>
        <w:t>='Найти']</w:t>
      </w:r>
      <w:r w:rsidRPr="009019FD">
        <w:rPr>
          <w:lang w:val="ru-RU"/>
        </w:rPr>
        <w:t xml:space="preserve"> - </w:t>
      </w:r>
      <w:r w:rsidRPr="009019FD">
        <w:rPr>
          <w:rStyle w:val="Emphasis"/>
          <w:lang w:val="ru-RU"/>
        </w:rPr>
        <w:t>уточнить при записи теста</w:t>
      </w:r>
      <w:r w:rsidRPr="009019FD">
        <w:rPr>
          <w:lang w:val="ru-RU"/>
        </w:rPr>
        <w:t>).</w:t>
      </w:r>
    </w:p>
    <w:p w14:paraId="636DBC44" w14:textId="77777777" w:rsidR="009019FD" w:rsidRDefault="009019FD" w:rsidP="009019FD">
      <w:pPr>
        <w:numPr>
          <w:ilvl w:val="1"/>
          <w:numId w:val="62"/>
        </w:numPr>
        <w:spacing w:before="100" w:beforeAutospacing="1" w:after="100" w:afterAutospacing="1"/>
        <w:ind w:left="1440" w:hanging="360"/>
      </w:pPr>
      <w:r>
        <w:t>Нажать кнопку "Найти".</w:t>
      </w:r>
    </w:p>
    <w:p w14:paraId="03DC763E" w14:textId="77777777" w:rsidR="009019FD" w:rsidRDefault="009019FD" w:rsidP="009019FD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Ожидаемый результат:</w:t>
      </w:r>
    </w:p>
    <w:p w14:paraId="3BB0CD77" w14:textId="77777777" w:rsidR="009019FD" w:rsidRPr="009019FD" w:rsidRDefault="009019FD" w:rsidP="009019FD">
      <w:pPr>
        <w:numPr>
          <w:ilvl w:val="1"/>
          <w:numId w:val="61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>Происходит переход на страницу результатов поиска.</w:t>
      </w:r>
    </w:p>
    <w:p w14:paraId="08C716C4" w14:textId="77777777" w:rsidR="009019FD" w:rsidRPr="009019FD" w:rsidRDefault="009019FD" w:rsidP="009019FD">
      <w:pPr>
        <w:numPr>
          <w:ilvl w:val="1"/>
          <w:numId w:val="61"/>
        </w:numPr>
        <w:spacing w:before="100" w:beforeAutospacing="1" w:after="100" w:afterAutospacing="1"/>
        <w:rPr>
          <w:lang w:val="ru-RU"/>
        </w:rPr>
      </w:pPr>
      <w:r>
        <w:t>URL</w:t>
      </w:r>
      <w:r w:rsidRPr="009019FD">
        <w:rPr>
          <w:lang w:val="ru-RU"/>
        </w:rPr>
        <w:t xml:space="preserve"> страницы содержит </w:t>
      </w:r>
      <w:r>
        <w:rPr>
          <w:rStyle w:val="HTMLCode"/>
        </w:rPr>
        <w:t>catalog</w:t>
      </w:r>
      <w:r w:rsidRPr="009019FD">
        <w:rPr>
          <w:rStyle w:val="HTMLCode"/>
          <w:lang w:val="ru-RU"/>
        </w:rPr>
        <w:t>.</w:t>
      </w:r>
      <w:r>
        <w:rPr>
          <w:rStyle w:val="HTMLCode"/>
        </w:rPr>
        <w:t>search</w:t>
      </w:r>
      <w:r w:rsidRPr="009019FD">
        <w:rPr>
          <w:lang w:val="ru-RU"/>
        </w:rPr>
        <w:t>.</w:t>
      </w:r>
    </w:p>
    <w:p w14:paraId="58C10A16" w14:textId="77777777" w:rsidR="009019FD" w:rsidRPr="009019FD" w:rsidRDefault="009019FD" w:rsidP="009019FD">
      <w:pPr>
        <w:numPr>
          <w:ilvl w:val="1"/>
          <w:numId w:val="61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>На странице присутствует заголовок или текст, содержащий фразу "Результаты поиска по запросу «здоровье»".</w:t>
      </w:r>
    </w:p>
    <w:p w14:paraId="00ACC045" w14:textId="77777777" w:rsidR="009019FD" w:rsidRPr="009019FD" w:rsidRDefault="009019FD" w:rsidP="009019FD">
      <w:pPr>
        <w:numPr>
          <w:ilvl w:val="1"/>
          <w:numId w:val="61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>На странице отображается список рассылок или сообщение о том, сколько рассылок найдено.</w:t>
      </w:r>
    </w:p>
    <w:p w14:paraId="7E58B51C" w14:textId="77777777" w:rsidR="009019FD" w:rsidRDefault="009019FD" w:rsidP="009019FD">
      <w:pPr>
        <w:pStyle w:val="NormalWeb"/>
      </w:pPr>
      <w:r>
        <w:rPr>
          <w:rStyle w:val="Strong"/>
        </w:rPr>
        <w:t>Тестовый сценарий #2</w:t>
      </w:r>
    </w:p>
    <w:p w14:paraId="2C28ED28" w14:textId="77777777" w:rsidR="009019FD" w:rsidRDefault="009019FD" w:rsidP="009019FD">
      <w:pPr>
        <w:numPr>
          <w:ilvl w:val="0"/>
          <w:numId w:val="63"/>
        </w:numPr>
        <w:spacing w:before="100" w:beforeAutospacing="1" w:after="100" w:afterAutospacing="1"/>
      </w:pPr>
      <w:r>
        <w:rPr>
          <w:rStyle w:val="Strong"/>
        </w:rPr>
        <w:t>ID:</w:t>
      </w:r>
      <w:r>
        <w:t xml:space="preserve"> TS_View_Subscription_Details</w:t>
      </w:r>
    </w:p>
    <w:p w14:paraId="391EF1D2" w14:textId="77777777" w:rsidR="009019FD" w:rsidRPr="009019FD" w:rsidRDefault="009019FD" w:rsidP="009019FD">
      <w:pPr>
        <w:numPr>
          <w:ilvl w:val="0"/>
          <w:numId w:val="63"/>
        </w:numPr>
        <w:spacing w:before="100" w:beforeAutospacing="1" w:after="100" w:afterAutospacing="1"/>
        <w:rPr>
          <w:lang w:val="ru-RU"/>
        </w:rPr>
      </w:pPr>
      <w:r w:rsidRPr="009019FD">
        <w:rPr>
          <w:rStyle w:val="Strong"/>
          <w:lang w:val="ru-RU"/>
        </w:rPr>
        <w:t>Название:</w:t>
      </w:r>
      <w:r w:rsidRPr="009019FD">
        <w:rPr>
          <w:lang w:val="ru-RU"/>
        </w:rPr>
        <w:t xml:space="preserve"> Просмотр детальной информации о рассылке.</w:t>
      </w:r>
    </w:p>
    <w:p w14:paraId="732FDA68" w14:textId="77777777" w:rsidR="009019FD" w:rsidRPr="009019FD" w:rsidRDefault="009019FD" w:rsidP="009019FD">
      <w:pPr>
        <w:numPr>
          <w:ilvl w:val="0"/>
          <w:numId w:val="63"/>
        </w:numPr>
        <w:spacing w:before="100" w:beforeAutospacing="1" w:after="100" w:afterAutospacing="1"/>
        <w:rPr>
          <w:lang w:val="ru-RU"/>
        </w:rPr>
      </w:pPr>
      <w:r w:rsidRPr="009019FD">
        <w:rPr>
          <w:rStyle w:val="Strong"/>
          <w:lang w:val="ru-RU"/>
        </w:rPr>
        <w:t xml:space="preserve">Ссылка на </w:t>
      </w:r>
      <w:r>
        <w:rPr>
          <w:rStyle w:val="Strong"/>
        </w:rPr>
        <w:t>CheckList</w:t>
      </w:r>
      <w:r w:rsidRPr="009019FD">
        <w:rPr>
          <w:rStyle w:val="Strong"/>
          <w:lang w:val="ru-RU"/>
        </w:rPr>
        <w:t>:</w:t>
      </w:r>
      <w:r w:rsidRPr="009019FD">
        <w:rPr>
          <w:lang w:val="ru-RU"/>
        </w:rPr>
        <w:t xml:space="preserve"> </w:t>
      </w:r>
      <w:r>
        <w:t>CL</w:t>
      </w:r>
      <w:r w:rsidRPr="009019FD">
        <w:rPr>
          <w:lang w:val="ru-RU"/>
        </w:rPr>
        <w:t xml:space="preserve">3.1, </w:t>
      </w:r>
      <w:r>
        <w:t>CL</w:t>
      </w:r>
      <w:r w:rsidRPr="009019FD">
        <w:rPr>
          <w:lang w:val="ru-RU"/>
        </w:rPr>
        <w:t>3.2</w:t>
      </w:r>
    </w:p>
    <w:p w14:paraId="0DDAAED0" w14:textId="77777777" w:rsidR="009019FD" w:rsidRDefault="009019FD" w:rsidP="009019FD">
      <w:pPr>
        <w:numPr>
          <w:ilvl w:val="0"/>
          <w:numId w:val="63"/>
        </w:numPr>
        <w:spacing w:before="100" w:beforeAutospacing="1" w:after="100" w:afterAutospacing="1"/>
      </w:pPr>
      <w:r>
        <w:rPr>
          <w:rStyle w:val="Strong"/>
        </w:rPr>
        <w:t>Приоритет:</w:t>
      </w:r>
      <w:r>
        <w:t xml:space="preserve"> Высокий</w:t>
      </w:r>
    </w:p>
    <w:p w14:paraId="19710BC0" w14:textId="77777777" w:rsidR="009019FD" w:rsidRDefault="009019FD" w:rsidP="009019FD">
      <w:pPr>
        <w:numPr>
          <w:ilvl w:val="0"/>
          <w:numId w:val="63"/>
        </w:numPr>
        <w:spacing w:before="100" w:beforeAutospacing="1" w:after="100" w:afterAutospacing="1"/>
      </w:pPr>
      <w:r>
        <w:rPr>
          <w:rStyle w:val="Strong"/>
        </w:rPr>
        <w:t>Предусловия:</w:t>
      </w:r>
    </w:p>
    <w:p w14:paraId="20DC8258" w14:textId="77777777" w:rsidR="009019FD" w:rsidRDefault="009019FD" w:rsidP="009019FD">
      <w:pPr>
        <w:numPr>
          <w:ilvl w:val="1"/>
          <w:numId w:val="63"/>
        </w:numPr>
        <w:spacing w:before="100" w:beforeAutospacing="1" w:after="100" w:afterAutospacing="1"/>
      </w:pPr>
      <w:r>
        <w:t>Браузер Firefox открыт.</w:t>
      </w:r>
    </w:p>
    <w:p w14:paraId="46812948" w14:textId="77777777" w:rsidR="009019FD" w:rsidRDefault="009019FD" w:rsidP="009019FD">
      <w:pPr>
        <w:numPr>
          <w:ilvl w:val="1"/>
          <w:numId w:val="63"/>
        </w:numPr>
        <w:spacing w:before="100" w:beforeAutospacing="1" w:after="100" w:afterAutospacing="1"/>
      </w:pPr>
      <w:r w:rsidRPr="009019FD">
        <w:rPr>
          <w:lang w:val="ru-RU"/>
        </w:rPr>
        <w:t xml:space="preserve">Пользователь находится на странице с результатами поиска или на странице каталога, где есть хотя бы одна рассылка. </w:t>
      </w:r>
      <w:r>
        <w:t>(Можно сделать этот сценарий зависимым от TS_Search_Positive).</w:t>
      </w:r>
    </w:p>
    <w:p w14:paraId="64199BA7" w14:textId="77777777" w:rsidR="009019FD" w:rsidRDefault="009019FD" w:rsidP="009019FD">
      <w:pPr>
        <w:numPr>
          <w:ilvl w:val="0"/>
          <w:numId w:val="63"/>
        </w:numPr>
        <w:spacing w:before="100" w:beforeAutospacing="1" w:after="100" w:afterAutospacing="1"/>
      </w:pPr>
      <w:r>
        <w:rPr>
          <w:rStyle w:val="Strong"/>
        </w:rPr>
        <w:t>Шаги выполнения:</w:t>
      </w:r>
    </w:p>
    <w:p w14:paraId="4575301B" w14:textId="77777777" w:rsidR="009019FD" w:rsidRPr="009019FD" w:rsidRDefault="009019FD" w:rsidP="009019FD">
      <w:pPr>
        <w:numPr>
          <w:ilvl w:val="1"/>
          <w:numId w:val="64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lastRenderedPageBreak/>
        <w:t xml:space="preserve">Найти ссылку с названием первой рассылки в списке (ожидаемый </w:t>
      </w:r>
      <w:r>
        <w:t>XPath</w:t>
      </w:r>
      <w:r w:rsidRPr="009019FD">
        <w:rPr>
          <w:lang w:val="ru-RU"/>
        </w:rPr>
        <w:t xml:space="preserve">: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ul</w:t>
      </w:r>
      <w:r w:rsidRPr="009019FD">
        <w:rPr>
          <w:rStyle w:val="HTMLCode"/>
          <w:lang w:val="ru-RU"/>
        </w:rPr>
        <w:t>[</w:t>
      </w:r>
      <w:r>
        <w:rPr>
          <w:rStyle w:val="HTMLCode"/>
        </w:rPr>
        <w:t>contains</w:t>
      </w:r>
      <w:r w:rsidRPr="009019FD">
        <w:rPr>
          <w:rStyle w:val="HTMLCode"/>
          <w:lang w:val="ru-RU"/>
        </w:rPr>
        <w:t>(@</w:t>
      </w:r>
      <w:r>
        <w:rPr>
          <w:rStyle w:val="HTMLCode"/>
        </w:rPr>
        <w:t>class</w:t>
      </w:r>
      <w:r w:rsidRPr="009019FD">
        <w:rPr>
          <w:rStyle w:val="HTMLCode"/>
          <w:lang w:val="ru-RU"/>
        </w:rPr>
        <w:t>, '</w:t>
      </w:r>
      <w:r>
        <w:rPr>
          <w:rStyle w:val="HTMLCode"/>
        </w:rPr>
        <w:t>list</w:t>
      </w:r>
      <w:r w:rsidRPr="009019FD">
        <w:rPr>
          <w:rStyle w:val="HTMLCode"/>
          <w:lang w:val="ru-RU"/>
        </w:rPr>
        <w:t>-</w:t>
      </w:r>
      <w:r>
        <w:rPr>
          <w:rStyle w:val="HTMLCode"/>
        </w:rPr>
        <w:t>group</w:t>
      </w:r>
      <w:r w:rsidRPr="009019FD">
        <w:rPr>
          <w:rStyle w:val="HTMLCode"/>
          <w:lang w:val="ru-RU"/>
        </w:rPr>
        <w:t>')]/</w:t>
      </w:r>
      <w:r>
        <w:rPr>
          <w:rStyle w:val="HTMLCode"/>
        </w:rPr>
        <w:t>li</w:t>
      </w:r>
      <w:r w:rsidRPr="009019FD">
        <w:rPr>
          <w:rStyle w:val="HTMLCode"/>
          <w:lang w:val="ru-RU"/>
        </w:rPr>
        <w:t>[1]//</w:t>
      </w:r>
      <w:r>
        <w:rPr>
          <w:rStyle w:val="HTMLCode"/>
        </w:rPr>
        <w:t>a</w:t>
      </w:r>
      <w:r w:rsidRPr="009019FD">
        <w:rPr>
          <w:rStyle w:val="HTMLCode"/>
          <w:lang w:val="ru-RU"/>
        </w:rPr>
        <w:t>[@</w:t>
      </w:r>
      <w:r>
        <w:rPr>
          <w:rStyle w:val="HTMLCode"/>
        </w:rPr>
        <w:t>target</w:t>
      </w:r>
      <w:r w:rsidRPr="009019FD">
        <w:rPr>
          <w:rStyle w:val="HTMLCode"/>
          <w:lang w:val="ru-RU"/>
        </w:rPr>
        <w:t>='_</w:t>
      </w:r>
      <w:r>
        <w:rPr>
          <w:rStyle w:val="HTMLCode"/>
        </w:rPr>
        <w:t>blank</w:t>
      </w:r>
      <w:r w:rsidRPr="009019FD">
        <w:rPr>
          <w:rStyle w:val="HTMLCode"/>
          <w:lang w:val="ru-RU"/>
        </w:rPr>
        <w:t>']</w:t>
      </w:r>
      <w:r w:rsidRPr="009019FD">
        <w:rPr>
          <w:lang w:val="ru-RU"/>
        </w:rPr>
        <w:t xml:space="preserve"> или похожий, указывающий на ссылку в элементе списка - </w:t>
      </w:r>
      <w:r w:rsidRPr="009019FD">
        <w:rPr>
          <w:rStyle w:val="Emphasis"/>
          <w:lang w:val="ru-RU"/>
        </w:rPr>
        <w:t>уточнить при записи теста</w:t>
      </w:r>
      <w:r w:rsidRPr="009019FD">
        <w:rPr>
          <w:lang w:val="ru-RU"/>
        </w:rPr>
        <w:t>).</w:t>
      </w:r>
    </w:p>
    <w:p w14:paraId="3BC35EDD" w14:textId="77777777" w:rsidR="009019FD" w:rsidRDefault="009019FD" w:rsidP="009019FD">
      <w:pPr>
        <w:numPr>
          <w:ilvl w:val="1"/>
          <w:numId w:val="64"/>
        </w:numPr>
        <w:spacing w:before="100" w:beforeAutospacing="1" w:after="100" w:afterAutospacing="1"/>
        <w:ind w:left="1440" w:hanging="360"/>
      </w:pPr>
      <w:r>
        <w:t>Кликнуть по этой ссылке.</w:t>
      </w:r>
    </w:p>
    <w:p w14:paraId="511B2312" w14:textId="77777777" w:rsidR="009019FD" w:rsidRPr="009019FD" w:rsidRDefault="009019FD" w:rsidP="009019FD">
      <w:pPr>
        <w:numPr>
          <w:ilvl w:val="1"/>
          <w:numId w:val="64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rStyle w:val="Emphasis"/>
          <w:lang w:val="ru-RU"/>
        </w:rPr>
        <w:t>Примечание: Ссылка может открыться в новой вкладке. Тест должен либо переключиться на новую вкладку, либо ожидать загрузки контента.</w:t>
      </w:r>
    </w:p>
    <w:p w14:paraId="191D3AC4" w14:textId="77777777" w:rsidR="009019FD" w:rsidRDefault="009019FD" w:rsidP="009019FD">
      <w:pPr>
        <w:numPr>
          <w:ilvl w:val="1"/>
          <w:numId w:val="64"/>
        </w:numPr>
        <w:spacing w:before="100" w:beforeAutospacing="1" w:after="100" w:afterAutospacing="1"/>
        <w:ind w:left="1440" w:hanging="360"/>
      </w:pPr>
      <w:r>
        <w:t>Дождаться загрузки страницы рассылки.</w:t>
      </w:r>
    </w:p>
    <w:p w14:paraId="116420C9" w14:textId="77777777" w:rsidR="009019FD" w:rsidRDefault="009019FD" w:rsidP="009019FD">
      <w:pPr>
        <w:numPr>
          <w:ilvl w:val="1"/>
          <w:numId w:val="64"/>
        </w:numPr>
        <w:spacing w:before="100" w:beforeAutospacing="1" w:after="100" w:afterAutospacing="1"/>
        <w:ind w:left="1440" w:hanging="360"/>
      </w:pPr>
      <w:r w:rsidRPr="009019FD">
        <w:rPr>
          <w:lang w:val="ru-RU"/>
        </w:rPr>
        <w:t xml:space="preserve">Проверить наличие заголовка страницы рассылки (например, с помощью </w:t>
      </w:r>
      <w:r>
        <w:t xml:space="preserve">XPath, ища тег </w:t>
      </w:r>
      <w:r>
        <w:rPr>
          <w:rStyle w:val="HTMLCode"/>
        </w:rPr>
        <w:t>&lt;h1&gt;</w:t>
      </w:r>
      <w:r>
        <w:t xml:space="preserve"> или аналогичный с названием рассылки).</w:t>
      </w:r>
    </w:p>
    <w:p w14:paraId="494A7F9C" w14:textId="77777777" w:rsidR="009019FD" w:rsidRPr="009019FD" w:rsidRDefault="009019FD" w:rsidP="009019FD">
      <w:pPr>
        <w:numPr>
          <w:ilvl w:val="1"/>
          <w:numId w:val="64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Проверить наличие блока с описанием рассылки (например,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div</w:t>
      </w:r>
      <w:r w:rsidRPr="009019FD">
        <w:rPr>
          <w:rStyle w:val="HTMLCode"/>
          <w:lang w:val="ru-RU"/>
        </w:rPr>
        <w:t>[</w:t>
      </w:r>
      <w:r>
        <w:rPr>
          <w:rStyle w:val="HTMLCode"/>
        </w:rPr>
        <w:t>contains</w:t>
      </w:r>
      <w:r w:rsidRPr="009019FD">
        <w:rPr>
          <w:rStyle w:val="HTMLCode"/>
          <w:lang w:val="ru-RU"/>
        </w:rPr>
        <w:t>(@</w:t>
      </w:r>
      <w:r>
        <w:rPr>
          <w:rStyle w:val="HTMLCode"/>
        </w:rPr>
        <w:t>class</w:t>
      </w:r>
      <w:r w:rsidRPr="009019FD">
        <w:rPr>
          <w:rStyle w:val="HTMLCode"/>
          <w:lang w:val="ru-RU"/>
        </w:rPr>
        <w:t>,'</w:t>
      </w:r>
      <w:r>
        <w:rPr>
          <w:rStyle w:val="HTMLCode"/>
        </w:rPr>
        <w:t>anons</w:t>
      </w:r>
      <w:r w:rsidRPr="009019FD">
        <w:rPr>
          <w:rStyle w:val="HTMLCode"/>
          <w:lang w:val="ru-RU"/>
        </w:rPr>
        <w:t>')]</w:t>
      </w:r>
      <w:r w:rsidRPr="009019FD">
        <w:rPr>
          <w:lang w:val="ru-RU"/>
        </w:rPr>
        <w:t xml:space="preserve"> - </w:t>
      </w:r>
      <w:r w:rsidRPr="009019FD">
        <w:rPr>
          <w:rStyle w:val="Emphasis"/>
          <w:lang w:val="ru-RU"/>
        </w:rPr>
        <w:t>уточнить</w:t>
      </w:r>
      <w:r w:rsidRPr="009019FD">
        <w:rPr>
          <w:lang w:val="ru-RU"/>
        </w:rPr>
        <w:t>).</w:t>
      </w:r>
    </w:p>
    <w:p w14:paraId="4A0E4D2D" w14:textId="77777777" w:rsidR="009019FD" w:rsidRPr="009019FD" w:rsidRDefault="009019FD" w:rsidP="009019FD">
      <w:pPr>
        <w:numPr>
          <w:ilvl w:val="1"/>
          <w:numId w:val="64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Проверить наличие формы подписки на этой странице (наличие поля для ввода </w:t>
      </w:r>
      <w:r>
        <w:t>email</w:t>
      </w:r>
      <w:r w:rsidRPr="009019FD">
        <w:rPr>
          <w:lang w:val="ru-RU"/>
        </w:rPr>
        <w:t xml:space="preserve"> и кнопки "Подписаться").</w:t>
      </w:r>
    </w:p>
    <w:p w14:paraId="21B39875" w14:textId="77777777" w:rsidR="009019FD" w:rsidRDefault="009019FD" w:rsidP="009019FD">
      <w:pPr>
        <w:numPr>
          <w:ilvl w:val="0"/>
          <w:numId w:val="63"/>
        </w:numPr>
        <w:spacing w:before="100" w:beforeAutospacing="1" w:after="100" w:afterAutospacing="1"/>
      </w:pPr>
      <w:r>
        <w:rPr>
          <w:rStyle w:val="Strong"/>
        </w:rPr>
        <w:t>Ожидаемый результат:</w:t>
      </w:r>
    </w:p>
    <w:p w14:paraId="01EC8392" w14:textId="77777777" w:rsidR="009019FD" w:rsidRPr="009019FD" w:rsidRDefault="009019FD" w:rsidP="009019FD">
      <w:pPr>
        <w:numPr>
          <w:ilvl w:val="1"/>
          <w:numId w:val="63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>Открылась страница (или новая вкладка) с детальной информацией о рассылке.</w:t>
      </w:r>
    </w:p>
    <w:p w14:paraId="69801AF4" w14:textId="77777777" w:rsidR="009019FD" w:rsidRPr="009019FD" w:rsidRDefault="009019FD" w:rsidP="009019FD">
      <w:pPr>
        <w:numPr>
          <w:ilvl w:val="1"/>
          <w:numId w:val="63"/>
        </w:numPr>
        <w:spacing w:before="100" w:beforeAutospacing="1" w:after="100" w:afterAutospacing="1"/>
        <w:rPr>
          <w:lang w:val="ru-RU"/>
        </w:rPr>
      </w:pPr>
      <w:r>
        <w:t>URL</w:t>
      </w:r>
      <w:r w:rsidRPr="009019FD">
        <w:rPr>
          <w:lang w:val="ru-RU"/>
        </w:rPr>
        <w:t xml:space="preserve"> страницы изменился на </w:t>
      </w:r>
      <w:r>
        <w:t>URL</w:t>
      </w:r>
      <w:r w:rsidRPr="009019FD">
        <w:rPr>
          <w:lang w:val="ru-RU"/>
        </w:rPr>
        <w:t xml:space="preserve"> конкретной рассылки.</w:t>
      </w:r>
    </w:p>
    <w:p w14:paraId="7296F535" w14:textId="77777777" w:rsidR="009019FD" w:rsidRPr="009019FD" w:rsidRDefault="009019FD" w:rsidP="009019FD">
      <w:pPr>
        <w:numPr>
          <w:ilvl w:val="1"/>
          <w:numId w:val="63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>На странице отображаются название рассылки, ее описание и форма для подписки.</w:t>
      </w:r>
    </w:p>
    <w:p w14:paraId="2449D8AF" w14:textId="77777777" w:rsidR="009019FD" w:rsidRDefault="009019FD" w:rsidP="009019FD">
      <w:pPr>
        <w:pStyle w:val="NormalWeb"/>
      </w:pPr>
      <w:r>
        <w:rPr>
          <w:rStyle w:val="Strong"/>
        </w:rPr>
        <w:t>Тестовый сценарий #3</w:t>
      </w:r>
    </w:p>
    <w:p w14:paraId="400A70BD" w14:textId="77777777" w:rsidR="009019FD" w:rsidRDefault="009019FD" w:rsidP="009019FD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ID:</w:t>
      </w:r>
      <w:r>
        <w:t xml:space="preserve"> TS_Subscribe_Positive</w:t>
      </w:r>
    </w:p>
    <w:p w14:paraId="6B93E138" w14:textId="77777777" w:rsidR="009019FD" w:rsidRPr="009019FD" w:rsidRDefault="009019FD" w:rsidP="009019FD">
      <w:pPr>
        <w:numPr>
          <w:ilvl w:val="0"/>
          <w:numId w:val="65"/>
        </w:numPr>
        <w:spacing w:before="100" w:beforeAutospacing="1" w:after="100" w:afterAutospacing="1"/>
        <w:rPr>
          <w:lang w:val="ru-RU"/>
        </w:rPr>
      </w:pPr>
      <w:r w:rsidRPr="009019FD">
        <w:rPr>
          <w:rStyle w:val="Strong"/>
          <w:lang w:val="ru-RU"/>
        </w:rPr>
        <w:t>Название:</w:t>
      </w:r>
      <w:r w:rsidRPr="009019FD">
        <w:rPr>
          <w:lang w:val="ru-RU"/>
        </w:rPr>
        <w:t xml:space="preserve"> Попытка подписки на рассылку с валидным </w:t>
      </w:r>
      <w:r>
        <w:t>email</w:t>
      </w:r>
      <w:r w:rsidRPr="009019FD">
        <w:rPr>
          <w:lang w:val="ru-RU"/>
        </w:rPr>
        <w:t>.</w:t>
      </w:r>
    </w:p>
    <w:p w14:paraId="23340407" w14:textId="77777777" w:rsidR="009019FD" w:rsidRDefault="009019FD" w:rsidP="009019FD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Ссылка на CheckList:</w:t>
      </w:r>
      <w:r>
        <w:t xml:space="preserve"> CL4.1</w:t>
      </w:r>
    </w:p>
    <w:p w14:paraId="1D8B3C90" w14:textId="77777777" w:rsidR="009019FD" w:rsidRDefault="009019FD" w:rsidP="009019FD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Приоритет:</w:t>
      </w:r>
      <w:r>
        <w:t xml:space="preserve"> Высокий</w:t>
      </w:r>
    </w:p>
    <w:p w14:paraId="019F26C0" w14:textId="77777777" w:rsidR="009019FD" w:rsidRDefault="009019FD" w:rsidP="009019FD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Предусловия:</w:t>
      </w:r>
    </w:p>
    <w:p w14:paraId="519E3D56" w14:textId="77777777" w:rsidR="009019FD" w:rsidRDefault="009019FD" w:rsidP="009019FD">
      <w:pPr>
        <w:numPr>
          <w:ilvl w:val="1"/>
          <w:numId w:val="65"/>
        </w:numPr>
        <w:spacing w:before="100" w:beforeAutospacing="1" w:after="100" w:afterAutospacing="1"/>
      </w:pPr>
      <w:r>
        <w:t>Браузер Firefox открыт.</w:t>
      </w:r>
    </w:p>
    <w:p w14:paraId="3EA3DED1" w14:textId="77777777" w:rsidR="009019FD" w:rsidRPr="009019FD" w:rsidRDefault="009019FD" w:rsidP="009019FD">
      <w:pPr>
        <w:numPr>
          <w:ilvl w:val="1"/>
          <w:numId w:val="65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 xml:space="preserve">Пользователь находится на странице детальной информации о рассылке (например, после выполнения </w:t>
      </w:r>
      <w:r>
        <w:t>TS</w:t>
      </w:r>
      <w:r w:rsidRPr="009019FD">
        <w:rPr>
          <w:lang w:val="ru-RU"/>
        </w:rPr>
        <w:t>_</w:t>
      </w:r>
      <w:r>
        <w:t>View</w:t>
      </w:r>
      <w:r w:rsidRPr="009019FD">
        <w:rPr>
          <w:lang w:val="ru-RU"/>
        </w:rPr>
        <w:t>_</w:t>
      </w:r>
      <w:r>
        <w:t>Subscription</w:t>
      </w:r>
      <w:r w:rsidRPr="009019FD">
        <w:rPr>
          <w:lang w:val="ru-RU"/>
        </w:rPr>
        <w:t>_</w:t>
      </w:r>
      <w:r>
        <w:t>Details</w:t>
      </w:r>
      <w:r w:rsidRPr="009019FD">
        <w:rPr>
          <w:lang w:val="ru-RU"/>
        </w:rPr>
        <w:t>).</w:t>
      </w:r>
    </w:p>
    <w:p w14:paraId="2FA7BD50" w14:textId="77777777" w:rsidR="009019FD" w:rsidRPr="009019FD" w:rsidRDefault="009019FD" w:rsidP="009019FD">
      <w:pPr>
        <w:numPr>
          <w:ilvl w:val="1"/>
          <w:numId w:val="65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 xml:space="preserve">Имеется валидный </w:t>
      </w:r>
      <w:r>
        <w:t>email</w:t>
      </w:r>
      <w:r w:rsidRPr="009019FD">
        <w:rPr>
          <w:lang w:val="ru-RU"/>
        </w:rPr>
        <w:t xml:space="preserve"> для теста (например, сгенерированный или временный).</w:t>
      </w:r>
    </w:p>
    <w:p w14:paraId="5116612E" w14:textId="77777777" w:rsidR="009019FD" w:rsidRDefault="009019FD" w:rsidP="009019FD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Шаги выполнения:</w:t>
      </w:r>
    </w:p>
    <w:p w14:paraId="629B079D" w14:textId="77777777" w:rsidR="009019FD" w:rsidRPr="009019FD" w:rsidRDefault="009019FD" w:rsidP="009019FD">
      <w:pPr>
        <w:numPr>
          <w:ilvl w:val="1"/>
          <w:numId w:val="66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Найти поле для ввода </w:t>
      </w:r>
      <w:r>
        <w:t>email</w:t>
      </w:r>
      <w:r w:rsidRPr="009019FD">
        <w:rPr>
          <w:lang w:val="ru-RU"/>
        </w:rPr>
        <w:t xml:space="preserve"> в форме подписки (ожидаемый </w:t>
      </w:r>
      <w:r>
        <w:t>XPath</w:t>
      </w:r>
      <w:r w:rsidRPr="009019FD">
        <w:rPr>
          <w:lang w:val="ru-RU"/>
        </w:rPr>
        <w:t xml:space="preserve">: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form</w:t>
      </w:r>
      <w:r w:rsidRPr="009019FD">
        <w:rPr>
          <w:rStyle w:val="HTMLCode"/>
          <w:lang w:val="ru-RU"/>
        </w:rPr>
        <w:t>[</w:t>
      </w:r>
      <w:r>
        <w:rPr>
          <w:rStyle w:val="HTMLCode"/>
        </w:rPr>
        <w:t>contains</w:t>
      </w:r>
      <w:r w:rsidRPr="009019FD">
        <w:rPr>
          <w:rStyle w:val="HTMLCode"/>
          <w:lang w:val="ru-RU"/>
        </w:rPr>
        <w:t>(@</w:t>
      </w:r>
      <w:r>
        <w:rPr>
          <w:rStyle w:val="HTMLCode"/>
        </w:rPr>
        <w:t>action</w:t>
      </w:r>
      <w:r w:rsidRPr="009019FD">
        <w:rPr>
          <w:rStyle w:val="HTMLCode"/>
          <w:lang w:val="ru-RU"/>
        </w:rPr>
        <w:t>,'</w:t>
      </w:r>
      <w:r>
        <w:rPr>
          <w:rStyle w:val="HTMLCode"/>
        </w:rPr>
        <w:t>subscribe</w:t>
      </w:r>
      <w:r w:rsidRPr="009019FD">
        <w:rPr>
          <w:rStyle w:val="HTMLCode"/>
          <w:lang w:val="ru-RU"/>
        </w:rPr>
        <w:t>')]//</w:t>
      </w:r>
      <w:r>
        <w:rPr>
          <w:rStyle w:val="HTMLCode"/>
        </w:rPr>
        <w:t>input</w:t>
      </w:r>
      <w:r w:rsidRPr="009019FD">
        <w:rPr>
          <w:rStyle w:val="HTMLCode"/>
          <w:lang w:val="ru-RU"/>
        </w:rPr>
        <w:t>[@</w:t>
      </w:r>
      <w:r>
        <w:rPr>
          <w:rStyle w:val="HTMLCode"/>
        </w:rPr>
        <w:t>name</w:t>
      </w:r>
      <w:r w:rsidRPr="009019FD">
        <w:rPr>
          <w:rStyle w:val="HTMLCode"/>
          <w:lang w:val="ru-RU"/>
        </w:rPr>
        <w:t>='</w:t>
      </w:r>
      <w:r>
        <w:rPr>
          <w:rStyle w:val="HTMLCode"/>
        </w:rPr>
        <w:t>email</w:t>
      </w:r>
      <w:r w:rsidRPr="009019FD">
        <w:rPr>
          <w:rStyle w:val="HTMLCode"/>
          <w:lang w:val="ru-RU"/>
        </w:rPr>
        <w:t>']</w:t>
      </w:r>
      <w:r w:rsidRPr="009019FD">
        <w:rPr>
          <w:lang w:val="ru-RU"/>
        </w:rPr>
        <w:t xml:space="preserve"> - </w:t>
      </w:r>
      <w:r w:rsidRPr="009019FD">
        <w:rPr>
          <w:rStyle w:val="Emphasis"/>
          <w:lang w:val="ru-RU"/>
        </w:rPr>
        <w:t>уточнить</w:t>
      </w:r>
      <w:r w:rsidRPr="009019FD">
        <w:rPr>
          <w:lang w:val="ru-RU"/>
        </w:rPr>
        <w:t>).</w:t>
      </w:r>
    </w:p>
    <w:p w14:paraId="707FED12" w14:textId="77777777" w:rsidR="009019FD" w:rsidRPr="009019FD" w:rsidRDefault="009019FD" w:rsidP="009019FD">
      <w:pPr>
        <w:numPr>
          <w:ilvl w:val="1"/>
          <w:numId w:val="66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Ввести валидный </w:t>
      </w:r>
      <w:r>
        <w:t>email</w:t>
      </w:r>
      <w:r w:rsidRPr="009019FD">
        <w:rPr>
          <w:lang w:val="ru-RU"/>
        </w:rPr>
        <w:t xml:space="preserve"> в это поле (например, </w:t>
      </w:r>
      <w:r>
        <w:rPr>
          <w:rStyle w:val="HTMLCode"/>
        </w:rPr>
        <w:t>test</w:t>
      </w:r>
      <w:r w:rsidRPr="009019FD">
        <w:rPr>
          <w:rStyle w:val="HTMLCode"/>
          <w:lang w:val="ru-RU"/>
        </w:rPr>
        <w:t>_</w:t>
      </w:r>
      <w:r>
        <w:rPr>
          <w:rStyle w:val="HTMLCode"/>
        </w:rPr>
        <w:t>subscribe</w:t>
      </w:r>
      <w:r w:rsidRPr="009019FD">
        <w:rPr>
          <w:rStyle w:val="HTMLCode"/>
          <w:lang w:val="ru-RU"/>
        </w:rPr>
        <w:t>_</w:t>
      </w:r>
      <w:r w:rsidRPr="009019FD">
        <w:rPr>
          <w:lang w:val="ru-RU"/>
        </w:rPr>
        <w:t xml:space="preserve"> + </w:t>
      </w:r>
      <w:r w:rsidRPr="009019FD">
        <w:rPr>
          <w:rStyle w:val="Emphasis"/>
          <w:lang w:val="ru-RU"/>
        </w:rPr>
        <w:t>случайное число</w:t>
      </w:r>
      <w:r w:rsidRPr="009019FD">
        <w:rPr>
          <w:lang w:val="ru-RU"/>
        </w:rPr>
        <w:t xml:space="preserve"> + </w:t>
      </w:r>
      <w:r w:rsidRPr="009019FD">
        <w:rPr>
          <w:rStyle w:val="HTMLCode"/>
          <w:lang w:val="ru-RU"/>
        </w:rPr>
        <w:t>@</w:t>
      </w:r>
      <w:r>
        <w:rPr>
          <w:rStyle w:val="HTMLCode"/>
        </w:rPr>
        <w:t>example</w:t>
      </w:r>
      <w:r w:rsidRPr="009019FD">
        <w:rPr>
          <w:rStyle w:val="HTMLCode"/>
          <w:lang w:val="ru-RU"/>
        </w:rPr>
        <w:t>.</w:t>
      </w:r>
      <w:r>
        <w:rPr>
          <w:rStyle w:val="HTMLCode"/>
        </w:rPr>
        <w:t>com</w:t>
      </w:r>
      <w:r w:rsidRPr="009019FD">
        <w:rPr>
          <w:lang w:val="ru-RU"/>
        </w:rPr>
        <w:t>).</w:t>
      </w:r>
    </w:p>
    <w:p w14:paraId="76B6BFFA" w14:textId="77777777" w:rsidR="009019FD" w:rsidRPr="009019FD" w:rsidRDefault="009019FD" w:rsidP="009019FD">
      <w:pPr>
        <w:numPr>
          <w:ilvl w:val="1"/>
          <w:numId w:val="66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Найти кнопку "Подписаться" (ожидаемый </w:t>
      </w:r>
      <w:r>
        <w:t>XPath</w:t>
      </w:r>
      <w:r w:rsidRPr="009019FD">
        <w:rPr>
          <w:lang w:val="ru-RU"/>
        </w:rPr>
        <w:t xml:space="preserve">: </w:t>
      </w:r>
      <w:r w:rsidRPr="009019FD">
        <w:rPr>
          <w:rStyle w:val="HTMLCode"/>
          <w:lang w:val="ru-RU"/>
        </w:rPr>
        <w:t>//</w:t>
      </w:r>
      <w:r>
        <w:rPr>
          <w:rStyle w:val="HTMLCode"/>
        </w:rPr>
        <w:t>form</w:t>
      </w:r>
      <w:r w:rsidRPr="009019FD">
        <w:rPr>
          <w:rStyle w:val="HTMLCode"/>
          <w:lang w:val="ru-RU"/>
        </w:rPr>
        <w:t>[</w:t>
      </w:r>
      <w:r>
        <w:rPr>
          <w:rStyle w:val="HTMLCode"/>
        </w:rPr>
        <w:t>contains</w:t>
      </w:r>
      <w:r w:rsidRPr="009019FD">
        <w:rPr>
          <w:rStyle w:val="HTMLCode"/>
          <w:lang w:val="ru-RU"/>
        </w:rPr>
        <w:t>(@</w:t>
      </w:r>
      <w:r>
        <w:rPr>
          <w:rStyle w:val="HTMLCode"/>
        </w:rPr>
        <w:t>action</w:t>
      </w:r>
      <w:r w:rsidRPr="009019FD">
        <w:rPr>
          <w:rStyle w:val="HTMLCode"/>
          <w:lang w:val="ru-RU"/>
        </w:rPr>
        <w:t>,'</w:t>
      </w:r>
      <w:r>
        <w:rPr>
          <w:rStyle w:val="HTMLCode"/>
        </w:rPr>
        <w:t>subscribe</w:t>
      </w:r>
      <w:r w:rsidRPr="009019FD">
        <w:rPr>
          <w:rStyle w:val="HTMLCode"/>
          <w:lang w:val="ru-RU"/>
        </w:rPr>
        <w:t>')]//</w:t>
      </w:r>
      <w:r>
        <w:rPr>
          <w:rStyle w:val="HTMLCode"/>
        </w:rPr>
        <w:t>button</w:t>
      </w:r>
      <w:r w:rsidRPr="009019FD">
        <w:rPr>
          <w:rStyle w:val="HTMLCode"/>
          <w:lang w:val="ru-RU"/>
        </w:rPr>
        <w:t>[@</w:t>
      </w:r>
      <w:r>
        <w:rPr>
          <w:rStyle w:val="HTMLCode"/>
        </w:rPr>
        <w:t>type</w:t>
      </w:r>
      <w:r w:rsidRPr="009019FD">
        <w:rPr>
          <w:rStyle w:val="HTMLCode"/>
          <w:lang w:val="ru-RU"/>
        </w:rPr>
        <w:t>='</w:t>
      </w:r>
      <w:r>
        <w:rPr>
          <w:rStyle w:val="HTMLCode"/>
        </w:rPr>
        <w:t>submit</w:t>
      </w:r>
      <w:r w:rsidRPr="009019FD">
        <w:rPr>
          <w:rStyle w:val="HTMLCode"/>
          <w:lang w:val="ru-RU"/>
        </w:rPr>
        <w:t>']</w:t>
      </w:r>
      <w:r w:rsidRPr="009019FD">
        <w:rPr>
          <w:lang w:val="ru-RU"/>
        </w:rPr>
        <w:t xml:space="preserve"> - </w:t>
      </w:r>
      <w:r w:rsidRPr="009019FD">
        <w:rPr>
          <w:rStyle w:val="Emphasis"/>
          <w:lang w:val="ru-RU"/>
        </w:rPr>
        <w:t>уточнить</w:t>
      </w:r>
      <w:r w:rsidRPr="009019FD">
        <w:rPr>
          <w:lang w:val="ru-RU"/>
        </w:rPr>
        <w:t>).</w:t>
      </w:r>
    </w:p>
    <w:p w14:paraId="5BEFBE00" w14:textId="77777777" w:rsidR="009019FD" w:rsidRDefault="009019FD" w:rsidP="009019FD">
      <w:pPr>
        <w:numPr>
          <w:ilvl w:val="1"/>
          <w:numId w:val="66"/>
        </w:numPr>
        <w:spacing w:before="100" w:beforeAutospacing="1" w:after="100" w:afterAutospacing="1"/>
        <w:ind w:left="1440" w:hanging="360"/>
      </w:pPr>
      <w:r>
        <w:t>Нажать кнопку "Подписаться".</w:t>
      </w:r>
    </w:p>
    <w:p w14:paraId="1758DA4C" w14:textId="77777777" w:rsidR="009019FD" w:rsidRPr="009019FD" w:rsidRDefault="009019FD" w:rsidP="009019FD">
      <w:pPr>
        <w:numPr>
          <w:ilvl w:val="1"/>
          <w:numId w:val="66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rStyle w:val="Emphasis"/>
          <w:lang w:val="ru-RU"/>
        </w:rPr>
        <w:t xml:space="preserve">Возможно, потребуется обработать </w:t>
      </w:r>
      <w:r>
        <w:rPr>
          <w:rStyle w:val="Emphasis"/>
        </w:rPr>
        <w:t>CAPTCHA</w:t>
      </w:r>
      <w:r w:rsidRPr="009019FD">
        <w:rPr>
          <w:rStyle w:val="Emphasis"/>
          <w:lang w:val="ru-RU"/>
        </w:rPr>
        <w:t>, если она появится. Для лабы мы это пропустим, но отметим.</w:t>
      </w:r>
    </w:p>
    <w:p w14:paraId="46BB5659" w14:textId="77777777" w:rsidR="009019FD" w:rsidRDefault="009019FD" w:rsidP="009019FD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Ожидаемый результат (Идеальный случай):</w:t>
      </w:r>
    </w:p>
    <w:p w14:paraId="1BEC6BC7" w14:textId="77777777" w:rsidR="009019FD" w:rsidRPr="009019FD" w:rsidRDefault="009019FD" w:rsidP="009019FD">
      <w:pPr>
        <w:numPr>
          <w:ilvl w:val="1"/>
          <w:numId w:val="65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>На странице появляется сообщение об успешной подписке (например, "Вы успешно подписаны на рассылку!" или "Проверьте почту для подтверждения подписки.").</w:t>
      </w:r>
    </w:p>
    <w:p w14:paraId="57EF63CB" w14:textId="77777777" w:rsidR="009019FD" w:rsidRDefault="009019FD" w:rsidP="009019FD">
      <w:pPr>
        <w:numPr>
          <w:ilvl w:val="1"/>
          <w:numId w:val="65"/>
        </w:numPr>
        <w:spacing w:before="100" w:beforeAutospacing="1" w:after="100" w:afterAutospacing="1"/>
      </w:pPr>
      <w:r w:rsidRPr="009019FD">
        <w:rPr>
          <w:rStyle w:val="Emphasis"/>
          <w:lang w:val="ru-RU"/>
        </w:rPr>
        <w:t xml:space="preserve">Примечание: Если сайт работает некорректно, фактический результат может отличаться (ошибка, отсутствие реакции). </w:t>
      </w:r>
      <w:r>
        <w:rPr>
          <w:rStyle w:val="Emphasis"/>
        </w:rPr>
        <w:t>Это будет зафиксировано при выполнении теста.</w:t>
      </w:r>
    </w:p>
    <w:p w14:paraId="15D44CEC" w14:textId="77777777" w:rsidR="009019FD" w:rsidRDefault="009019FD" w:rsidP="009019FD">
      <w:pPr>
        <w:pStyle w:val="NormalWeb"/>
      </w:pPr>
      <w:r>
        <w:rPr>
          <w:rStyle w:val="Strong"/>
        </w:rPr>
        <w:t>Тестовый сценарий #4</w:t>
      </w:r>
    </w:p>
    <w:p w14:paraId="0C97BBF9" w14:textId="77777777" w:rsidR="009019FD" w:rsidRDefault="009019FD" w:rsidP="009019FD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Strong"/>
        </w:rPr>
        <w:lastRenderedPageBreak/>
        <w:t>ID:</w:t>
      </w:r>
      <w:r>
        <w:t xml:space="preserve"> TS_Subscribe_InvalidEmail</w:t>
      </w:r>
    </w:p>
    <w:p w14:paraId="341308D0" w14:textId="77777777" w:rsidR="009019FD" w:rsidRPr="009019FD" w:rsidRDefault="009019FD" w:rsidP="009019FD">
      <w:pPr>
        <w:numPr>
          <w:ilvl w:val="0"/>
          <w:numId w:val="67"/>
        </w:numPr>
        <w:spacing w:before="100" w:beforeAutospacing="1" w:after="100" w:afterAutospacing="1"/>
        <w:rPr>
          <w:lang w:val="ru-RU"/>
        </w:rPr>
      </w:pPr>
      <w:r w:rsidRPr="009019FD">
        <w:rPr>
          <w:rStyle w:val="Strong"/>
          <w:lang w:val="ru-RU"/>
        </w:rPr>
        <w:t>Название:</w:t>
      </w:r>
      <w:r w:rsidRPr="009019FD">
        <w:rPr>
          <w:lang w:val="ru-RU"/>
        </w:rPr>
        <w:t xml:space="preserve"> Попытка подписки на рассылку с невалидным </w:t>
      </w:r>
      <w:r>
        <w:t>email</w:t>
      </w:r>
      <w:r w:rsidRPr="009019FD">
        <w:rPr>
          <w:lang w:val="ru-RU"/>
        </w:rPr>
        <w:t>.</w:t>
      </w:r>
    </w:p>
    <w:p w14:paraId="5945E6BB" w14:textId="77777777" w:rsidR="009019FD" w:rsidRDefault="009019FD" w:rsidP="009019FD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Strong"/>
        </w:rPr>
        <w:t>Ссылка на CheckList:</w:t>
      </w:r>
      <w:r>
        <w:t xml:space="preserve"> CL4.2</w:t>
      </w:r>
    </w:p>
    <w:p w14:paraId="69B18599" w14:textId="77777777" w:rsidR="009019FD" w:rsidRDefault="009019FD" w:rsidP="009019FD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Strong"/>
        </w:rPr>
        <w:t>Приоритет:</w:t>
      </w:r>
      <w:r>
        <w:t xml:space="preserve"> Средний</w:t>
      </w:r>
    </w:p>
    <w:p w14:paraId="5A5F2D7A" w14:textId="77777777" w:rsidR="009019FD" w:rsidRDefault="009019FD" w:rsidP="009019FD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Strong"/>
        </w:rPr>
        <w:t>Предусловия:</w:t>
      </w:r>
    </w:p>
    <w:p w14:paraId="10607492" w14:textId="77777777" w:rsidR="009019FD" w:rsidRDefault="009019FD" w:rsidP="009019FD">
      <w:pPr>
        <w:numPr>
          <w:ilvl w:val="1"/>
          <w:numId w:val="67"/>
        </w:numPr>
        <w:spacing w:before="100" w:beforeAutospacing="1" w:after="100" w:afterAutospacing="1"/>
      </w:pPr>
      <w:r>
        <w:t>Браузер Firefox открыт.</w:t>
      </w:r>
    </w:p>
    <w:p w14:paraId="5F64B0F2" w14:textId="77777777" w:rsidR="009019FD" w:rsidRPr="009019FD" w:rsidRDefault="009019FD" w:rsidP="009019FD">
      <w:pPr>
        <w:numPr>
          <w:ilvl w:val="1"/>
          <w:numId w:val="67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>Пользователь находится на странице детальной информации о рассылке.</w:t>
      </w:r>
    </w:p>
    <w:p w14:paraId="34E51EB0" w14:textId="77777777" w:rsidR="009019FD" w:rsidRDefault="009019FD" w:rsidP="009019FD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Strong"/>
        </w:rPr>
        <w:t>Шаги выполнения:</w:t>
      </w:r>
    </w:p>
    <w:p w14:paraId="54D7198E" w14:textId="77777777" w:rsidR="009019FD" w:rsidRPr="009019FD" w:rsidRDefault="009019FD" w:rsidP="009019FD">
      <w:pPr>
        <w:numPr>
          <w:ilvl w:val="1"/>
          <w:numId w:val="68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Найти поле для ввода </w:t>
      </w:r>
      <w:r>
        <w:t>email</w:t>
      </w:r>
      <w:r w:rsidRPr="009019FD">
        <w:rPr>
          <w:lang w:val="ru-RU"/>
        </w:rPr>
        <w:t xml:space="preserve"> в форме подписки (используя тот же </w:t>
      </w:r>
      <w:r>
        <w:t>XPath</w:t>
      </w:r>
      <w:r w:rsidRPr="009019FD">
        <w:rPr>
          <w:lang w:val="ru-RU"/>
        </w:rPr>
        <w:t xml:space="preserve">, что и в </w:t>
      </w:r>
      <w:r>
        <w:t>TS</w:t>
      </w:r>
      <w:r w:rsidRPr="009019FD">
        <w:rPr>
          <w:lang w:val="ru-RU"/>
        </w:rPr>
        <w:t>_</w:t>
      </w:r>
      <w:r>
        <w:t>Subscribe</w:t>
      </w:r>
      <w:r w:rsidRPr="009019FD">
        <w:rPr>
          <w:lang w:val="ru-RU"/>
        </w:rPr>
        <w:t>_</w:t>
      </w:r>
      <w:r>
        <w:t>Positive</w:t>
      </w:r>
      <w:r w:rsidRPr="009019FD">
        <w:rPr>
          <w:lang w:val="ru-RU"/>
        </w:rPr>
        <w:t>).</w:t>
      </w:r>
    </w:p>
    <w:p w14:paraId="5AFC51B3" w14:textId="77777777" w:rsidR="009019FD" w:rsidRPr="009019FD" w:rsidRDefault="009019FD" w:rsidP="009019FD">
      <w:pPr>
        <w:numPr>
          <w:ilvl w:val="1"/>
          <w:numId w:val="68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Ввести невалидный </w:t>
      </w:r>
      <w:r>
        <w:t>email</w:t>
      </w:r>
      <w:r w:rsidRPr="009019FD">
        <w:rPr>
          <w:lang w:val="ru-RU"/>
        </w:rPr>
        <w:t xml:space="preserve"> в это поле (например, "</w:t>
      </w:r>
      <w:r>
        <w:t>invalid</w:t>
      </w:r>
      <w:r w:rsidRPr="009019FD">
        <w:rPr>
          <w:lang w:val="ru-RU"/>
        </w:rPr>
        <w:t>-</w:t>
      </w:r>
      <w:r>
        <w:t>email</w:t>
      </w:r>
      <w:r w:rsidRPr="009019FD">
        <w:rPr>
          <w:lang w:val="ru-RU"/>
        </w:rPr>
        <w:t>@").</w:t>
      </w:r>
    </w:p>
    <w:p w14:paraId="1CD71633" w14:textId="77777777" w:rsidR="009019FD" w:rsidRPr="009019FD" w:rsidRDefault="009019FD" w:rsidP="009019FD">
      <w:pPr>
        <w:numPr>
          <w:ilvl w:val="1"/>
          <w:numId w:val="68"/>
        </w:numPr>
        <w:spacing w:before="100" w:beforeAutospacing="1" w:after="100" w:afterAutospacing="1"/>
        <w:ind w:left="1440" w:hanging="360"/>
        <w:rPr>
          <w:lang w:val="ru-RU"/>
        </w:rPr>
      </w:pPr>
      <w:r w:rsidRPr="009019FD">
        <w:rPr>
          <w:lang w:val="ru-RU"/>
        </w:rPr>
        <w:t xml:space="preserve">Найти кнопку "Подписаться" (используя тот же </w:t>
      </w:r>
      <w:r>
        <w:t>XPath</w:t>
      </w:r>
      <w:r w:rsidRPr="009019FD">
        <w:rPr>
          <w:lang w:val="ru-RU"/>
        </w:rPr>
        <w:t>).</w:t>
      </w:r>
    </w:p>
    <w:p w14:paraId="027B51A9" w14:textId="77777777" w:rsidR="009019FD" w:rsidRDefault="009019FD" w:rsidP="009019FD">
      <w:pPr>
        <w:numPr>
          <w:ilvl w:val="1"/>
          <w:numId w:val="68"/>
        </w:numPr>
        <w:spacing w:before="100" w:beforeAutospacing="1" w:after="100" w:afterAutospacing="1"/>
        <w:ind w:left="1440" w:hanging="360"/>
      </w:pPr>
      <w:r>
        <w:t>Нажать кнопку "Подписаться".</w:t>
      </w:r>
    </w:p>
    <w:p w14:paraId="4FF87D89" w14:textId="77777777" w:rsidR="009019FD" w:rsidRDefault="009019FD" w:rsidP="009019FD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Strong"/>
        </w:rPr>
        <w:t>Ожидаемый результат:</w:t>
      </w:r>
    </w:p>
    <w:p w14:paraId="0AF4D302" w14:textId="77777777" w:rsidR="009019FD" w:rsidRDefault="009019FD" w:rsidP="009019FD">
      <w:pPr>
        <w:numPr>
          <w:ilvl w:val="1"/>
          <w:numId w:val="67"/>
        </w:numPr>
        <w:spacing w:before="100" w:beforeAutospacing="1" w:after="100" w:afterAutospacing="1"/>
      </w:pPr>
      <w:r>
        <w:t>Подписка не происходит.</w:t>
      </w:r>
    </w:p>
    <w:p w14:paraId="6D4F9CDC" w14:textId="77777777" w:rsidR="009019FD" w:rsidRPr="009019FD" w:rsidRDefault="009019FD" w:rsidP="009019FD">
      <w:pPr>
        <w:numPr>
          <w:ilvl w:val="1"/>
          <w:numId w:val="67"/>
        </w:numPr>
        <w:spacing w:before="100" w:beforeAutospacing="1" w:after="100" w:afterAutospacing="1"/>
        <w:rPr>
          <w:lang w:val="ru-RU"/>
        </w:rPr>
      </w:pPr>
      <w:r w:rsidRPr="009019FD">
        <w:rPr>
          <w:lang w:val="ru-RU"/>
        </w:rPr>
        <w:t xml:space="preserve">Рядом с полем </w:t>
      </w:r>
      <w:r>
        <w:t>email</w:t>
      </w:r>
      <w:r w:rsidRPr="009019FD">
        <w:rPr>
          <w:lang w:val="ru-RU"/>
        </w:rPr>
        <w:t xml:space="preserve"> или над формой появляется сообщение об ошибке, указывающее на неверный формат </w:t>
      </w:r>
      <w:r>
        <w:t>email</w:t>
      </w:r>
      <w:r w:rsidRPr="009019FD">
        <w:rPr>
          <w:lang w:val="ru-RU"/>
        </w:rPr>
        <w:t xml:space="preserve"> (например, "Введите корректный </w:t>
      </w:r>
      <w:r>
        <w:t>email</w:t>
      </w:r>
      <w:r w:rsidRPr="009019FD">
        <w:rPr>
          <w:lang w:val="ru-RU"/>
        </w:rPr>
        <w:t>").</w:t>
      </w:r>
    </w:p>
    <w:p w14:paraId="22419969" w14:textId="77777777" w:rsidR="009019FD" w:rsidRPr="009019FD" w:rsidRDefault="009019FD" w:rsidP="009019FD">
      <w:pPr>
        <w:numPr>
          <w:ilvl w:val="1"/>
          <w:numId w:val="67"/>
        </w:numPr>
        <w:spacing w:before="100" w:beforeAutospacing="1" w:after="100" w:afterAutospacing="1"/>
        <w:rPr>
          <w:lang w:val="ru-RU"/>
        </w:rPr>
      </w:pPr>
      <w:r>
        <w:t>URL</w:t>
      </w:r>
      <w:r w:rsidRPr="009019FD">
        <w:rPr>
          <w:lang w:val="ru-RU"/>
        </w:rPr>
        <w:t xml:space="preserve"> страницы не изменяется или изменяется незначительно (например, добавлением якоря </w:t>
      </w:r>
      <w:r w:rsidRPr="009019FD">
        <w:rPr>
          <w:rStyle w:val="HTMLCode"/>
          <w:lang w:val="ru-RU"/>
        </w:rPr>
        <w:t>#</w:t>
      </w:r>
      <w:r>
        <w:rPr>
          <w:rStyle w:val="HTMLCode"/>
        </w:rPr>
        <w:t>error</w:t>
      </w:r>
      <w:r w:rsidRPr="009019FD">
        <w:rPr>
          <w:lang w:val="ru-RU"/>
        </w:rPr>
        <w:t>).</w:t>
      </w:r>
    </w:p>
    <w:p w14:paraId="0D199758" w14:textId="77777777" w:rsidR="009019FD" w:rsidRPr="009019FD" w:rsidRDefault="009019FD" w:rsidP="009019FD">
      <w:pPr>
        <w:rPr>
          <w:rStyle w:val="ng-star-inserted"/>
          <w:lang w:val="ru-RU"/>
        </w:rPr>
      </w:pPr>
    </w:p>
    <w:p w14:paraId="67B1564A" w14:textId="77777777" w:rsidR="009019FD" w:rsidRDefault="009019FD" w:rsidP="009019FD">
      <w:pPr>
        <w:rPr>
          <w:rStyle w:val="ng-star-inserted"/>
          <w:lang w:val="ru-RU"/>
        </w:rPr>
      </w:pPr>
    </w:p>
    <w:p w14:paraId="2B28B61F" w14:textId="77777777" w:rsidR="009019FD" w:rsidRPr="00E477B2" w:rsidRDefault="009019FD" w:rsidP="009019FD"/>
    <w:p w14:paraId="68CABD16" w14:textId="77777777" w:rsidR="00E477B2" w:rsidRPr="00E477B2" w:rsidRDefault="00E477B2" w:rsidP="00E477B2">
      <w:pPr>
        <w:pStyle w:val="NormalWeb"/>
        <w:rPr>
          <w:lang w:val="ru-RU"/>
        </w:rPr>
      </w:pPr>
      <w:r w:rsidRPr="00E477B2">
        <w:rPr>
          <w:rStyle w:val="Strong"/>
          <w:lang w:val="ru-RU"/>
        </w:rPr>
        <w:t>Ограничения тестирования функции подписки:</w:t>
      </w:r>
    </w:p>
    <w:p w14:paraId="44C4D906" w14:textId="77777777" w:rsidR="00E477B2" w:rsidRPr="00E477B2" w:rsidRDefault="00E477B2" w:rsidP="00E477B2">
      <w:pPr>
        <w:pStyle w:val="NormalWeb"/>
        <w:rPr>
          <w:lang w:val="ru-RU"/>
        </w:rPr>
      </w:pPr>
      <w:r w:rsidRPr="00E477B2">
        <w:rPr>
          <w:lang w:val="ru-RU"/>
        </w:rPr>
        <w:t>В ходе анализа и попыток автоматизации сценариев подписки (</w:t>
      </w:r>
      <w:r>
        <w:t>TS</w:t>
      </w:r>
      <w:r w:rsidRPr="00E477B2">
        <w:rPr>
          <w:lang w:val="ru-RU"/>
        </w:rPr>
        <w:t>_</w:t>
      </w:r>
      <w:r>
        <w:t>Subscribe</w:t>
      </w:r>
      <w:r w:rsidRPr="00E477B2">
        <w:rPr>
          <w:lang w:val="ru-RU"/>
        </w:rPr>
        <w:t>_</w:t>
      </w:r>
      <w:r>
        <w:t>Positive</w:t>
      </w:r>
      <w:r w:rsidRPr="00E477B2">
        <w:rPr>
          <w:lang w:val="ru-RU"/>
        </w:rPr>
        <w:t xml:space="preserve">, </w:t>
      </w:r>
      <w:r>
        <w:t>TS</w:t>
      </w:r>
      <w:r w:rsidRPr="00E477B2">
        <w:rPr>
          <w:lang w:val="ru-RU"/>
        </w:rPr>
        <w:t>_</w:t>
      </w:r>
      <w:r>
        <w:t>Subscribe</w:t>
      </w:r>
      <w:r w:rsidRPr="00E477B2">
        <w:rPr>
          <w:lang w:val="ru-RU"/>
        </w:rPr>
        <w:t>_</w:t>
      </w:r>
      <w:r>
        <w:t>InvalidEmail</w:t>
      </w:r>
      <w:r w:rsidRPr="00E477B2">
        <w:rPr>
          <w:lang w:val="ru-RU"/>
        </w:rPr>
        <w:t xml:space="preserve">) было выявлено, что сайт </w:t>
      </w:r>
      <w:r>
        <w:t>Subscribe</w:t>
      </w:r>
      <w:r w:rsidRPr="00E477B2">
        <w:rPr>
          <w:lang w:val="ru-RU"/>
        </w:rPr>
        <w:t>.</w:t>
      </w:r>
      <w:r>
        <w:t>ru</w:t>
      </w:r>
      <w:r w:rsidRPr="00E477B2">
        <w:rPr>
          <w:lang w:val="ru-RU"/>
        </w:rPr>
        <w:t xml:space="preserve"> не поддерживает анонимную подписку на рассылки. Для выполнения подписки требуется аутентификация пользователя (вход в личный кабинет). Кнопка "Подписаться" на страницах рассылок, по всей видимости, предназначена для авторизованных пользователей или инициирует процесс входа/регистрации.</w:t>
      </w:r>
    </w:p>
    <w:p w14:paraId="4EC68176" w14:textId="65391C91" w:rsidR="00E477B2" w:rsidRPr="00E477B2" w:rsidRDefault="00E477B2" w:rsidP="00E477B2">
      <w:pPr>
        <w:pStyle w:val="NormalWeb"/>
        <w:rPr>
          <w:lang w:val="ru-RU"/>
        </w:rPr>
      </w:pPr>
      <w:r w:rsidRPr="00E477B2">
        <w:rPr>
          <w:lang w:val="ru-RU"/>
        </w:rPr>
        <w:t xml:space="preserve">Поскольку автоматизация сценариев входа в систему (логина) сопряжена со сложностями (необходимость управления тестовыми учетными данными, потенциальное наличие </w:t>
      </w:r>
      <w:r>
        <w:t>CAPTCHA</w:t>
      </w:r>
      <w:r w:rsidRPr="00E477B2">
        <w:rPr>
          <w:lang w:val="ru-RU"/>
        </w:rPr>
        <w:t>, выход за рамки тестирования основного функционала подписки) и рисками безопасности, было принято решение не включать тесты, требующие аутентификации, в данную лабораторную работу.</w:t>
      </w:r>
      <w:r w:rsidRPr="00E477B2">
        <w:rPr>
          <w:lang w:val="ru-RU"/>
        </w:rPr>
        <w:t xml:space="preserve"> + </w:t>
      </w:r>
      <w:r>
        <w:rPr>
          <w:lang w:val="ru-RU"/>
        </w:rPr>
        <w:t>при попытке реальной регистрации человеком (мной) и вводом реального имейла, выяснилось что сайт просто не работает</w:t>
      </w:r>
      <w:r w:rsidRPr="00E477B2">
        <w:rPr>
          <w:lang w:val="ru-RU"/>
        </w:rPr>
        <w:t xml:space="preserve">. </w:t>
      </w:r>
      <w:r>
        <w:rPr>
          <w:lang w:val="ru-RU"/>
        </w:rPr>
        <w:t>Логин не происходит даже при всем корректном, настройки аккаунта не открываются как страница</w:t>
      </w:r>
    </w:p>
    <w:p w14:paraId="266FC954" w14:textId="1F411BAD" w:rsidR="00E477B2" w:rsidRPr="00E477B2" w:rsidRDefault="00E477B2" w:rsidP="00E477B2">
      <w:pPr>
        <w:pStyle w:val="NormalWeb"/>
        <w:rPr>
          <w:lang w:val="ru-RU"/>
        </w:rPr>
      </w:pPr>
      <w:r w:rsidRPr="00E477B2">
        <w:rPr>
          <w:lang w:val="ru-RU"/>
        </w:rPr>
        <w:t>Таким образом, тестовое покрытие не включает прямую проверку процесса подписки из-за архитектурных особенностей сайта, требующих обязательной авторизации пользователя. Вместо этого были добавлены дополнительные тесты для других ключевых функций сайта (негативный поиск, навигация по каталогу).</w:t>
      </w:r>
    </w:p>
    <w:p w14:paraId="0C4D8983" w14:textId="77777777" w:rsidR="00E477B2" w:rsidRDefault="00E477B2" w:rsidP="009019FD">
      <w:pPr>
        <w:rPr>
          <w:lang w:val="ru-RU"/>
        </w:rPr>
      </w:pPr>
    </w:p>
    <w:p w14:paraId="60FBC9A3" w14:textId="77777777" w:rsidR="00E477B2" w:rsidRPr="00E477B2" w:rsidRDefault="00E477B2" w:rsidP="009019FD">
      <w:pPr>
        <w:rPr>
          <w:lang w:val="ru-RU"/>
        </w:rPr>
      </w:pPr>
    </w:p>
    <w:p w14:paraId="76E1D009" w14:textId="77777777" w:rsidR="009019FD" w:rsidRDefault="009019FD" w:rsidP="009019FD">
      <w:pPr>
        <w:rPr>
          <w:lang w:val="ru-RU"/>
        </w:rPr>
      </w:pPr>
    </w:p>
    <w:p w14:paraId="4D118805" w14:textId="77777777" w:rsidR="009019FD" w:rsidRDefault="009019FD" w:rsidP="009019FD">
      <w:pPr>
        <w:rPr>
          <w:lang w:val="ru-RU"/>
        </w:rPr>
      </w:pPr>
    </w:p>
    <w:p w14:paraId="5EA80AD5" w14:textId="77777777" w:rsidR="009019FD" w:rsidRDefault="009019FD" w:rsidP="009019FD">
      <w:pPr>
        <w:rPr>
          <w:lang w:val="ru-RU"/>
        </w:rPr>
      </w:pPr>
    </w:p>
    <w:p w14:paraId="7A1BDC28" w14:textId="77777777" w:rsidR="009019FD" w:rsidRDefault="009019FD" w:rsidP="009019FD"/>
    <w:p w14:paraId="1887250F" w14:textId="77777777" w:rsidR="00A95F8D" w:rsidRDefault="00A95F8D" w:rsidP="009019FD"/>
    <w:p w14:paraId="4B088BFE" w14:textId="41B5CA35" w:rsidR="00A95F8D" w:rsidRPr="00A95F8D" w:rsidRDefault="00A95F8D" w:rsidP="009019FD">
      <w:pPr>
        <w:rPr>
          <w:lang w:val="ru-RU"/>
        </w:rPr>
      </w:pPr>
      <w:r>
        <w:rPr>
          <w:lang w:val="ru-RU"/>
        </w:rPr>
        <w:lastRenderedPageBreak/>
        <w:t xml:space="preserve">Тестовые сценарии, реализованные через </w:t>
      </w:r>
      <w:r>
        <w:t>Selenium</w:t>
      </w:r>
      <w:r w:rsidRPr="00A95F8D">
        <w:rPr>
          <w:lang w:val="ru-RU"/>
        </w:rPr>
        <w:t xml:space="preserve"> </w:t>
      </w:r>
      <w:r>
        <w:t>IDE</w:t>
      </w:r>
      <w:r>
        <w:rPr>
          <w:lang w:val="ru-RU"/>
        </w:rPr>
        <w:t xml:space="preserve">, были сохранены как проект </w:t>
      </w:r>
    </w:p>
    <w:p w14:paraId="5477296D" w14:textId="3C053D3D" w:rsidR="009019FD" w:rsidRDefault="00A95F8D" w:rsidP="009019FD">
      <w:r>
        <w:rPr>
          <w:lang w:val="ru-RU"/>
        </w:rPr>
        <w:t>Для запуска как проекта, следует глобально установить</w:t>
      </w:r>
      <w:r w:rsidRPr="00A95F8D">
        <w:rPr>
          <w:lang w:val="ru-RU"/>
        </w:rPr>
        <w:t>:</w:t>
      </w:r>
    </w:p>
    <w:p w14:paraId="6A82591D" w14:textId="77777777" w:rsidR="00A95F8D" w:rsidRDefault="00A95F8D" w:rsidP="009019FD"/>
    <w:p w14:paraId="14AABB48" w14:textId="088EC4FF" w:rsidR="00A95F8D" w:rsidRDefault="00A95F8D" w:rsidP="009019FD">
      <w:pPr>
        <w:rPr>
          <w:rStyle w:val="HTMLCode"/>
        </w:rPr>
      </w:pPr>
      <w:r>
        <w:rPr>
          <w:rStyle w:val="HTMLCode"/>
        </w:rPr>
        <w:t>npm i selenium-side-runner</w:t>
      </w:r>
    </w:p>
    <w:p w14:paraId="42ACCD4A" w14:textId="77777777" w:rsidR="00A95F8D" w:rsidRDefault="00A95F8D" w:rsidP="00A95F8D">
      <w:pPr>
        <w:rPr>
          <w:lang w:val="ru-RU"/>
        </w:rPr>
      </w:pPr>
    </w:p>
    <w:p w14:paraId="619A6334" w14:textId="6B819C95" w:rsidR="00A95F8D" w:rsidRDefault="00A95F8D" w:rsidP="00A95F8D">
      <w:r>
        <w:rPr>
          <w:lang w:val="ru-RU"/>
        </w:rPr>
        <w:t>Далее же можно запустить тесты</w:t>
      </w:r>
      <w:r w:rsidRPr="00A95F8D">
        <w:rPr>
          <w:lang w:val="ru-RU"/>
        </w:rPr>
        <w:t>:</w:t>
      </w:r>
    </w:p>
    <w:p w14:paraId="372255E4" w14:textId="77777777" w:rsidR="00A95F8D" w:rsidRPr="00A95F8D" w:rsidRDefault="00A95F8D" w:rsidP="00A95F8D"/>
    <w:p w14:paraId="37FC4D1A" w14:textId="09210F5F" w:rsidR="00A95F8D" w:rsidRDefault="00A95F8D" w:rsidP="00E86EC4">
      <w:pPr>
        <w:rPr>
          <w:lang w:val="ru-RU"/>
        </w:rPr>
      </w:pPr>
      <w:r w:rsidRPr="00A95F8D">
        <w:t>selenium-side-runner -c "browserName=firefox" SubscribeRuLab.side</w:t>
      </w:r>
    </w:p>
    <w:p w14:paraId="379174AD" w14:textId="77777777" w:rsidR="00E86EC4" w:rsidRPr="00E86EC4" w:rsidRDefault="00E86EC4" w:rsidP="00E86EC4">
      <w:pPr>
        <w:rPr>
          <w:lang w:val="ru-RU"/>
        </w:rPr>
      </w:pPr>
    </w:p>
    <w:p w14:paraId="00D6C1D6" w14:textId="0B34F17D" w:rsidR="00A95F8D" w:rsidRPr="00E86EC4" w:rsidRDefault="00E86EC4" w:rsidP="00A95F8D">
      <w:pPr>
        <w:rPr>
          <w:lang w:val="ru-RU"/>
        </w:rPr>
      </w:pPr>
      <w:r>
        <w:rPr>
          <w:lang w:val="ru-RU"/>
        </w:rPr>
        <w:t xml:space="preserve">При переходе на </w:t>
      </w:r>
      <w:r>
        <w:t>google</w:t>
      </w:r>
      <w:r w:rsidRPr="00E86EC4">
        <w:rPr>
          <w:lang w:val="ru-RU"/>
        </w:rPr>
        <w:t xml:space="preserve">.* </w:t>
      </w:r>
      <w:r>
        <w:rPr>
          <w:lang w:val="ru-RU"/>
        </w:rPr>
        <w:t>неизбежно появляется капча</w:t>
      </w:r>
    </w:p>
    <w:p w14:paraId="525E1F47" w14:textId="77777777" w:rsidR="00A95F8D" w:rsidRPr="00E86EC4" w:rsidRDefault="00A95F8D" w:rsidP="00A95F8D">
      <w:pPr>
        <w:rPr>
          <w:lang w:val="ru-RU"/>
        </w:rPr>
      </w:pPr>
    </w:p>
    <w:p w14:paraId="38CE3AFB" w14:textId="77777777" w:rsidR="00A95F8D" w:rsidRPr="00E86EC4" w:rsidRDefault="00A95F8D" w:rsidP="00A95F8D">
      <w:pPr>
        <w:rPr>
          <w:lang w:val="ru-RU"/>
        </w:rPr>
      </w:pPr>
    </w:p>
    <w:p w14:paraId="1AF87AC9" w14:textId="77777777" w:rsidR="00A95F8D" w:rsidRPr="00E86EC4" w:rsidRDefault="00A95F8D" w:rsidP="00A95F8D">
      <w:pPr>
        <w:rPr>
          <w:lang w:val="ru-RU"/>
        </w:rPr>
      </w:pPr>
    </w:p>
    <w:p w14:paraId="7B909BF5" w14:textId="77777777" w:rsidR="00A95F8D" w:rsidRPr="00E86EC4" w:rsidRDefault="00A95F8D" w:rsidP="00A95F8D">
      <w:pPr>
        <w:rPr>
          <w:lang w:val="ru-RU"/>
        </w:rPr>
      </w:pPr>
    </w:p>
    <w:p w14:paraId="4A386623" w14:textId="77777777" w:rsidR="00A95F8D" w:rsidRPr="00E86EC4" w:rsidRDefault="00A95F8D" w:rsidP="00A95F8D">
      <w:pPr>
        <w:rPr>
          <w:lang w:val="ru-RU"/>
        </w:rPr>
      </w:pPr>
    </w:p>
    <w:p w14:paraId="24B55D6E" w14:textId="77777777" w:rsidR="00A95F8D" w:rsidRPr="00E86EC4" w:rsidRDefault="00A95F8D" w:rsidP="00A95F8D">
      <w:pPr>
        <w:rPr>
          <w:lang w:val="ru-RU"/>
        </w:rPr>
      </w:pPr>
    </w:p>
    <w:p w14:paraId="697DBBC8" w14:textId="77777777" w:rsidR="00A95F8D" w:rsidRPr="00E86EC4" w:rsidRDefault="00A95F8D" w:rsidP="00A95F8D">
      <w:pPr>
        <w:rPr>
          <w:lang w:val="ru-RU"/>
        </w:rPr>
      </w:pPr>
    </w:p>
    <w:p w14:paraId="0466CB5C" w14:textId="77777777" w:rsidR="00A95F8D" w:rsidRPr="00E86EC4" w:rsidRDefault="00A95F8D" w:rsidP="00A95F8D">
      <w:pPr>
        <w:rPr>
          <w:lang w:val="ru-RU"/>
        </w:rPr>
      </w:pPr>
    </w:p>
    <w:p w14:paraId="2F2F7F36" w14:textId="77777777" w:rsidR="00A95F8D" w:rsidRPr="00E86EC4" w:rsidRDefault="00A95F8D" w:rsidP="00A95F8D">
      <w:pPr>
        <w:rPr>
          <w:lang w:val="ru-RU"/>
        </w:rPr>
      </w:pPr>
    </w:p>
    <w:p w14:paraId="6A572C24" w14:textId="77777777" w:rsidR="00A95F8D" w:rsidRPr="00E86EC4" w:rsidRDefault="00A95F8D" w:rsidP="00A95F8D">
      <w:pPr>
        <w:rPr>
          <w:lang w:val="ru-RU"/>
        </w:rPr>
      </w:pPr>
    </w:p>
    <w:p w14:paraId="575633FC" w14:textId="77777777" w:rsidR="00A95F8D" w:rsidRPr="00E86EC4" w:rsidRDefault="00A95F8D" w:rsidP="00A95F8D">
      <w:pPr>
        <w:rPr>
          <w:lang w:val="ru-RU"/>
        </w:rPr>
      </w:pPr>
    </w:p>
    <w:p w14:paraId="4646976D" w14:textId="77777777" w:rsidR="00A95F8D" w:rsidRPr="00E86EC4" w:rsidRDefault="00A95F8D" w:rsidP="00A95F8D">
      <w:pPr>
        <w:rPr>
          <w:lang w:val="ru-RU"/>
        </w:rPr>
      </w:pPr>
    </w:p>
    <w:p w14:paraId="3D15024F" w14:textId="77777777" w:rsidR="00A95F8D" w:rsidRPr="00E86EC4" w:rsidRDefault="00A95F8D" w:rsidP="00A95F8D">
      <w:pPr>
        <w:rPr>
          <w:lang w:val="ru-RU"/>
        </w:rPr>
      </w:pPr>
    </w:p>
    <w:p w14:paraId="12CA8677" w14:textId="77777777" w:rsidR="00A95F8D" w:rsidRPr="00E86EC4" w:rsidRDefault="00A95F8D" w:rsidP="00A95F8D">
      <w:pPr>
        <w:rPr>
          <w:lang w:val="ru-RU"/>
        </w:rPr>
      </w:pPr>
    </w:p>
    <w:p w14:paraId="3C8BD8FF" w14:textId="77777777" w:rsidR="00A95F8D" w:rsidRPr="00E86EC4" w:rsidRDefault="00A95F8D" w:rsidP="00A95F8D">
      <w:pPr>
        <w:rPr>
          <w:lang w:val="ru-RU"/>
        </w:rPr>
      </w:pPr>
    </w:p>
    <w:p w14:paraId="00F48622" w14:textId="77777777" w:rsidR="00A95F8D" w:rsidRPr="00E86EC4" w:rsidRDefault="00A95F8D" w:rsidP="00A95F8D">
      <w:pPr>
        <w:rPr>
          <w:lang w:val="ru-RU"/>
        </w:rPr>
      </w:pPr>
    </w:p>
    <w:p w14:paraId="58232F7F" w14:textId="77777777" w:rsidR="00A95F8D" w:rsidRPr="00E86EC4" w:rsidRDefault="00A95F8D" w:rsidP="00A95F8D">
      <w:pPr>
        <w:rPr>
          <w:lang w:val="ru-RU"/>
        </w:rPr>
      </w:pPr>
    </w:p>
    <w:p w14:paraId="6EBF5528" w14:textId="77777777" w:rsidR="00A95F8D" w:rsidRPr="00E86EC4" w:rsidRDefault="00A95F8D" w:rsidP="00A95F8D">
      <w:pPr>
        <w:rPr>
          <w:lang w:val="ru-RU"/>
        </w:rPr>
      </w:pPr>
    </w:p>
    <w:p w14:paraId="5F0F56E5" w14:textId="77777777" w:rsidR="00A95F8D" w:rsidRPr="00E86EC4" w:rsidRDefault="00A95F8D" w:rsidP="00A95F8D">
      <w:pPr>
        <w:rPr>
          <w:lang w:val="ru-RU"/>
        </w:rPr>
      </w:pPr>
    </w:p>
    <w:p w14:paraId="1F9BD5B9" w14:textId="77777777" w:rsidR="00A95F8D" w:rsidRPr="00E86EC4" w:rsidRDefault="00A95F8D" w:rsidP="00A95F8D">
      <w:pPr>
        <w:rPr>
          <w:lang w:val="ru-RU"/>
        </w:rPr>
      </w:pPr>
    </w:p>
    <w:p w14:paraId="40F82A11" w14:textId="77777777" w:rsidR="00A95F8D" w:rsidRPr="00E86EC4" w:rsidRDefault="00A95F8D" w:rsidP="00A95F8D">
      <w:pPr>
        <w:rPr>
          <w:lang w:val="ru-RU"/>
        </w:rPr>
      </w:pPr>
    </w:p>
    <w:p w14:paraId="479EDEE5" w14:textId="77777777" w:rsidR="00A95F8D" w:rsidRPr="00E86EC4" w:rsidRDefault="00A95F8D" w:rsidP="00A95F8D">
      <w:pPr>
        <w:rPr>
          <w:lang w:val="ru-RU"/>
        </w:rPr>
      </w:pPr>
    </w:p>
    <w:p w14:paraId="21D9213B" w14:textId="77777777" w:rsidR="00A95F8D" w:rsidRPr="00E86EC4" w:rsidRDefault="00A95F8D" w:rsidP="00A95F8D">
      <w:pPr>
        <w:rPr>
          <w:lang w:val="ru-RU"/>
        </w:rPr>
      </w:pPr>
    </w:p>
    <w:p w14:paraId="2442A839" w14:textId="77777777" w:rsidR="00A95F8D" w:rsidRPr="00E86EC4" w:rsidRDefault="00A95F8D" w:rsidP="00A95F8D">
      <w:pPr>
        <w:rPr>
          <w:lang w:val="ru-RU"/>
        </w:rPr>
      </w:pPr>
    </w:p>
    <w:p w14:paraId="239EB9BC" w14:textId="77777777" w:rsidR="00A95F8D" w:rsidRPr="00E86EC4" w:rsidRDefault="00A95F8D" w:rsidP="00A95F8D">
      <w:pPr>
        <w:rPr>
          <w:lang w:val="ru-RU"/>
        </w:rPr>
      </w:pPr>
    </w:p>
    <w:p w14:paraId="38E70F5E" w14:textId="77777777" w:rsidR="00A95F8D" w:rsidRPr="00E86EC4" w:rsidRDefault="00A95F8D" w:rsidP="00A95F8D">
      <w:pPr>
        <w:rPr>
          <w:lang w:val="ru-RU"/>
        </w:rPr>
      </w:pPr>
    </w:p>
    <w:p w14:paraId="670A800E" w14:textId="77777777" w:rsidR="00A95F8D" w:rsidRPr="00E86EC4" w:rsidRDefault="00A95F8D" w:rsidP="00A95F8D">
      <w:pPr>
        <w:rPr>
          <w:lang w:val="ru-RU"/>
        </w:rPr>
      </w:pPr>
    </w:p>
    <w:p w14:paraId="533F721E" w14:textId="77777777" w:rsidR="00A95F8D" w:rsidRPr="00E86EC4" w:rsidRDefault="00A95F8D" w:rsidP="00A95F8D">
      <w:pPr>
        <w:rPr>
          <w:lang w:val="ru-RU"/>
        </w:rPr>
      </w:pPr>
    </w:p>
    <w:p w14:paraId="45E539CE" w14:textId="77777777" w:rsidR="00A95F8D" w:rsidRPr="00E86EC4" w:rsidRDefault="00A95F8D" w:rsidP="00A95F8D">
      <w:pPr>
        <w:rPr>
          <w:lang w:val="ru-RU"/>
        </w:rPr>
      </w:pPr>
    </w:p>
    <w:p w14:paraId="1BB7A864" w14:textId="77777777" w:rsidR="00A95F8D" w:rsidRPr="00E86EC4" w:rsidRDefault="00A95F8D" w:rsidP="00A95F8D">
      <w:pPr>
        <w:rPr>
          <w:lang w:val="ru-RU"/>
        </w:rPr>
      </w:pPr>
    </w:p>
    <w:p w14:paraId="44D92FB4" w14:textId="77777777" w:rsidR="00A95F8D" w:rsidRPr="00E86EC4" w:rsidRDefault="00A95F8D" w:rsidP="00A95F8D">
      <w:pPr>
        <w:rPr>
          <w:lang w:val="ru-RU"/>
        </w:rPr>
      </w:pPr>
    </w:p>
    <w:p w14:paraId="587CFE16" w14:textId="77777777" w:rsidR="00A95F8D" w:rsidRPr="00E86EC4" w:rsidRDefault="00A95F8D" w:rsidP="00A95F8D">
      <w:pPr>
        <w:rPr>
          <w:lang w:val="ru-RU"/>
        </w:rPr>
      </w:pPr>
    </w:p>
    <w:p w14:paraId="1DBAE7CE" w14:textId="77777777" w:rsidR="00A95F8D" w:rsidRPr="00E86EC4" w:rsidRDefault="00A95F8D" w:rsidP="00A95F8D">
      <w:pPr>
        <w:rPr>
          <w:lang w:val="ru-RU"/>
        </w:rPr>
      </w:pPr>
    </w:p>
    <w:p w14:paraId="224750AE" w14:textId="77777777" w:rsidR="00A95F8D" w:rsidRPr="00E86EC4" w:rsidRDefault="00A95F8D" w:rsidP="00A95F8D">
      <w:pPr>
        <w:rPr>
          <w:lang w:val="ru-RU"/>
        </w:rPr>
      </w:pPr>
    </w:p>
    <w:p w14:paraId="7CD3CB65" w14:textId="77777777" w:rsidR="00A95F8D" w:rsidRPr="00E86EC4" w:rsidRDefault="00A95F8D" w:rsidP="00A95F8D">
      <w:pPr>
        <w:rPr>
          <w:lang w:val="ru-RU"/>
        </w:rPr>
      </w:pPr>
    </w:p>
    <w:p w14:paraId="7518A5E2" w14:textId="77777777" w:rsidR="00A95F8D" w:rsidRPr="00E86EC4" w:rsidRDefault="00A95F8D" w:rsidP="00A95F8D">
      <w:pPr>
        <w:rPr>
          <w:lang w:val="ru-RU"/>
        </w:rPr>
      </w:pPr>
    </w:p>
    <w:p w14:paraId="2DE18DA3" w14:textId="77777777" w:rsidR="00A95F8D" w:rsidRPr="00E86EC4" w:rsidRDefault="00A95F8D" w:rsidP="00A95F8D">
      <w:pPr>
        <w:rPr>
          <w:lang w:val="ru-RU"/>
        </w:rPr>
      </w:pPr>
    </w:p>
    <w:p w14:paraId="3D8E13AF" w14:textId="77777777" w:rsidR="00A95F8D" w:rsidRPr="00E86EC4" w:rsidRDefault="00A95F8D" w:rsidP="00A95F8D">
      <w:pPr>
        <w:rPr>
          <w:lang w:val="ru-RU"/>
        </w:rPr>
      </w:pPr>
    </w:p>
    <w:p w14:paraId="27420DE2" w14:textId="77777777" w:rsidR="00A95F8D" w:rsidRPr="00E86EC4" w:rsidRDefault="00A95F8D" w:rsidP="00A95F8D">
      <w:pPr>
        <w:rPr>
          <w:lang w:val="ru-RU"/>
        </w:rPr>
      </w:pPr>
    </w:p>
    <w:p w14:paraId="7FB80EB4" w14:textId="77777777" w:rsidR="00A95F8D" w:rsidRDefault="00A95F8D" w:rsidP="00A95F8D">
      <w:pPr>
        <w:rPr>
          <w:lang w:val="ru-RU"/>
        </w:rPr>
      </w:pPr>
    </w:p>
    <w:p w14:paraId="5D4F4F4C" w14:textId="77777777" w:rsidR="00476E71" w:rsidRPr="00E86EC4" w:rsidRDefault="00476E71" w:rsidP="00A95F8D">
      <w:pPr>
        <w:rPr>
          <w:lang w:val="ru-RU"/>
        </w:rPr>
      </w:pPr>
    </w:p>
    <w:p w14:paraId="0583346F" w14:textId="77777777" w:rsidR="00A95F8D" w:rsidRPr="00A95F8D" w:rsidRDefault="00A95F8D" w:rsidP="00A95F8D">
      <w:pPr>
        <w:rPr>
          <w:lang w:val="ru-RU"/>
        </w:rPr>
      </w:pPr>
    </w:p>
    <w:p w14:paraId="32D88D21" w14:textId="5DA5AD75" w:rsidR="007D5DD8" w:rsidRPr="009019FD" w:rsidRDefault="007D5DD8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  <w:lang w:val="ru-RU"/>
        </w:rPr>
      </w:pPr>
      <w:r w:rsidRPr="009019FD">
        <w:rPr>
          <w:rFonts w:ascii="Times New Roman" w:hAnsi="Times New Roman" w:cs="Times New Roman"/>
          <w:b/>
          <w:bCs/>
          <w:color w:val="auto"/>
          <w:sz w:val="36"/>
          <w:szCs w:val="36"/>
          <w:lang w:val="ru-RU"/>
        </w:rPr>
        <w:lastRenderedPageBreak/>
        <w:t>Вывод</w:t>
      </w:r>
      <w:bookmarkEnd w:id="4"/>
    </w:p>
    <w:p w14:paraId="38AAF59E" w14:textId="77777777" w:rsidR="007D5DD8" w:rsidRPr="009019FD" w:rsidRDefault="007D5DD8" w:rsidP="007D5DD8">
      <w:pPr>
        <w:rPr>
          <w:lang w:val="ru-RU"/>
        </w:rPr>
      </w:pPr>
    </w:p>
    <w:p w14:paraId="6052DCEA" w14:textId="77777777" w:rsidR="00476E71" w:rsidRPr="00476E71" w:rsidRDefault="00476E71" w:rsidP="00476E71">
      <w:pPr>
        <w:spacing w:before="100" w:beforeAutospacing="1" w:after="100" w:afterAutospacing="1"/>
        <w:rPr>
          <w:lang w:val="ru-RU"/>
        </w:rPr>
      </w:pPr>
      <w:r w:rsidRPr="00476E71">
        <w:rPr>
          <w:lang w:val="ru-RU"/>
        </w:rPr>
        <w:t xml:space="preserve">В ходе выполнения лабораторной работы №3 был проведен анализ функциональности сайта </w:t>
      </w:r>
      <w:r w:rsidRPr="00476E71">
        <w:t>Subscribe</w:t>
      </w:r>
      <w:r w:rsidRPr="00476E71">
        <w:rPr>
          <w:lang w:val="ru-RU"/>
        </w:rPr>
        <w:t>.</w:t>
      </w:r>
      <w:r w:rsidRPr="00476E71">
        <w:t>ru</w:t>
      </w:r>
      <w:r w:rsidRPr="00476E71">
        <w:rPr>
          <w:lang w:val="ru-RU"/>
        </w:rPr>
        <w:t>, определены основные прецеденты использования (</w:t>
      </w:r>
      <w:r w:rsidRPr="00476E71">
        <w:t>Use</w:t>
      </w:r>
      <w:r w:rsidRPr="00476E71">
        <w:rPr>
          <w:lang w:val="ru-RU"/>
        </w:rPr>
        <w:t xml:space="preserve"> </w:t>
      </w:r>
      <w:r w:rsidRPr="00476E71">
        <w:t>Cases</w:t>
      </w:r>
      <w:r w:rsidRPr="00476E71">
        <w:rPr>
          <w:lang w:val="ru-RU"/>
        </w:rPr>
        <w:t xml:space="preserve">) для неавторизованного пользователя, на их основе сформирован чек-лист и разработаны детализированные тестовые сценарии. С использованием </w:t>
      </w:r>
      <w:r w:rsidRPr="00476E71">
        <w:t>Selenium</w:t>
      </w:r>
      <w:r w:rsidRPr="00476E71">
        <w:rPr>
          <w:lang w:val="ru-RU"/>
        </w:rPr>
        <w:t xml:space="preserve"> </w:t>
      </w:r>
      <w:r w:rsidRPr="00476E71">
        <w:t>IDE</w:t>
      </w:r>
      <w:r w:rsidRPr="00476E71">
        <w:rPr>
          <w:lang w:val="ru-RU"/>
        </w:rPr>
        <w:t xml:space="preserve"> и языка </w:t>
      </w:r>
      <w:r w:rsidRPr="00476E71">
        <w:t>XPath</w:t>
      </w:r>
      <w:r w:rsidRPr="00476E71">
        <w:rPr>
          <w:lang w:val="ru-RU"/>
        </w:rPr>
        <w:t xml:space="preserve"> были созданы автоматизированные тесты для проверки базовой навигации по каталогу, просмотра статей и выполнения поиска. Исполнение тестов проводилось с помощью </w:t>
      </w:r>
      <w:r w:rsidRPr="00476E71">
        <w:t>selenium</w:t>
      </w:r>
      <w:r w:rsidRPr="00476E71">
        <w:rPr>
          <w:lang w:val="ru-RU"/>
        </w:rPr>
        <w:t>-</w:t>
      </w:r>
      <w:r w:rsidRPr="00476E71">
        <w:t>side</w:t>
      </w:r>
      <w:r w:rsidRPr="00476E71">
        <w:rPr>
          <w:lang w:val="ru-RU"/>
        </w:rPr>
        <w:t>-</w:t>
      </w:r>
      <w:r w:rsidRPr="00476E71">
        <w:t>runner</w:t>
      </w:r>
      <w:r w:rsidRPr="00476E71">
        <w:rPr>
          <w:lang w:val="ru-RU"/>
        </w:rPr>
        <w:t>.</w:t>
      </w:r>
    </w:p>
    <w:p w14:paraId="65F1EB73" w14:textId="77777777" w:rsidR="00476E71" w:rsidRPr="00476E71" w:rsidRDefault="00476E71" w:rsidP="00476E71">
      <w:pPr>
        <w:spacing w:before="100" w:beforeAutospacing="1" w:after="100" w:afterAutospacing="1"/>
        <w:rPr>
          <w:lang w:val="ru-RU"/>
        </w:rPr>
      </w:pPr>
      <w:r w:rsidRPr="00476E71">
        <w:rPr>
          <w:b/>
          <w:bCs/>
          <w:lang w:val="ru-RU"/>
        </w:rPr>
        <w:t>Основные результаты и выводы:</w:t>
      </w:r>
    </w:p>
    <w:p w14:paraId="0CE290F1" w14:textId="77777777" w:rsidR="00476E71" w:rsidRPr="00476E71" w:rsidRDefault="00476E71" w:rsidP="00476E71">
      <w:pPr>
        <w:numPr>
          <w:ilvl w:val="0"/>
          <w:numId w:val="71"/>
        </w:numPr>
        <w:spacing w:before="100" w:beforeAutospacing="1" w:after="100" w:afterAutospacing="1"/>
        <w:rPr>
          <w:lang w:val="ru-RU"/>
        </w:rPr>
      </w:pPr>
      <w:r w:rsidRPr="00476E71">
        <w:rPr>
          <w:b/>
          <w:bCs/>
          <w:lang w:val="ru-RU"/>
        </w:rPr>
        <w:t>Освоены базовые принципы:</w:t>
      </w:r>
      <w:r w:rsidRPr="00476E71">
        <w:rPr>
          <w:lang w:val="ru-RU"/>
        </w:rPr>
        <w:t xml:space="preserve"> Работа позволила на практике применить основные концепции функционального тестирования, включая анализ требований, планирование тестового покрытия (</w:t>
      </w:r>
      <w:r w:rsidRPr="00476E71">
        <w:t>UseCase</w:t>
      </w:r>
      <w:r w:rsidRPr="00476E71">
        <w:rPr>
          <w:lang w:val="ru-RU"/>
        </w:rPr>
        <w:t xml:space="preserve">, </w:t>
      </w:r>
      <w:r w:rsidRPr="00476E71">
        <w:t>CheckList</w:t>
      </w:r>
      <w:r w:rsidRPr="00476E71">
        <w:rPr>
          <w:lang w:val="ru-RU"/>
        </w:rPr>
        <w:t xml:space="preserve">, </w:t>
      </w:r>
      <w:r w:rsidRPr="00476E71">
        <w:t>Test</w:t>
      </w:r>
      <w:r w:rsidRPr="00476E71">
        <w:rPr>
          <w:lang w:val="ru-RU"/>
        </w:rPr>
        <w:t xml:space="preserve"> </w:t>
      </w:r>
      <w:r w:rsidRPr="00476E71">
        <w:t>Scenarios</w:t>
      </w:r>
      <w:r w:rsidRPr="00476E71">
        <w:rPr>
          <w:lang w:val="ru-RU"/>
        </w:rPr>
        <w:t xml:space="preserve">) и автоматизацию с использованием </w:t>
      </w:r>
      <w:r w:rsidRPr="00476E71">
        <w:t>Selenium</w:t>
      </w:r>
      <w:r w:rsidRPr="00476E71">
        <w:rPr>
          <w:lang w:val="ru-RU"/>
        </w:rPr>
        <w:t>.</w:t>
      </w:r>
    </w:p>
    <w:p w14:paraId="6ADF322F" w14:textId="77777777" w:rsidR="00476E71" w:rsidRPr="00476E71" w:rsidRDefault="00476E71" w:rsidP="00476E71">
      <w:pPr>
        <w:numPr>
          <w:ilvl w:val="0"/>
          <w:numId w:val="71"/>
        </w:numPr>
        <w:spacing w:before="100" w:beforeAutospacing="1" w:after="100" w:afterAutospacing="1"/>
        <w:rPr>
          <w:lang w:val="ru-RU"/>
        </w:rPr>
      </w:pPr>
      <w:r w:rsidRPr="00476E71">
        <w:rPr>
          <w:b/>
          <w:bCs/>
          <w:lang w:val="ru-RU"/>
        </w:rPr>
        <w:t xml:space="preserve">Применение </w:t>
      </w:r>
      <w:r w:rsidRPr="00476E71">
        <w:rPr>
          <w:b/>
          <w:bCs/>
        </w:rPr>
        <w:t>Selenium</w:t>
      </w:r>
      <w:r w:rsidRPr="00476E71">
        <w:rPr>
          <w:b/>
          <w:bCs/>
          <w:lang w:val="ru-RU"/>
        </w:rPr>
        <w:t xml:space="preserve"> и </w:t>
      </w:r>
      <w:r w:rsidRPr="00476E71">
        <w:rPr>
          <w:b/>
          <w:bCs/>
        </w:rPr>
        <w:t>XPath</w:t>
      </w:r>
      <w:r w:rsidRPr="00476E71">
        <w:rPr>
          <w:b/>
          <w:bCs/>
          <w:lang w:val="ru-RU"/>
        </w:rPr>
        <w:t>:</w:t>
      </w:r>
      <w:r w:rsidRPr="00476E71">
        <w:rPr>
          <w:lang w:val="ru-RU"/>
        </w:rPr>
        <w:t xml:space="preserve"> Были получены навыки работы с </w:t>
      </w:r>
      <w:r w:rsidRPr="00476E71">
        <w:t>Selenium</w:t>
      </w:r>
      <w:r w:rsidRPr="00476E71">
        <w:rPr>
          <w:lang w:val="ru-RU"/>
        </w:rPr>
        <w:t xml:space="preserve"> </w:t>
      </w:r>
      <w:r w:rsidRPr="00476E71">
        <w:t>IDE</w:t>
      </w:r>
      <w:r w:rsidRPr="00476E71">
        <w:rPr>
          <w:lang w:val="ru-RU"/>
        </w:rPr>
        <w:t xml:space="preserve"> для записи и отладки тестов, а также опыт использования языка </w:t>
      </w:r>
      <w:r w:rsidRPr="00476E71">
        <w:t>XPath</w:t>
      </w:r>
      <w:r w:rsidRPr="00476E71">
        <w:rPr>
          <w:lang w:val="ru-RU"/>
        </w:rPr>
        <w:t xml:space="preserve"> для создания более надежных локаторов элементов на странице, что особенно важно для динамически генерируемых сайтов. </w:t>
      </w:r>
      <w:r w:rsidRPr="00476E71">
        <w:t>selenium</w:t>
      </w:r>
      <w:r w:rsidRPr="00476E71">
        <w:rPr>
          <w:lang w:val="ru-RU"/>
        </w:rPr>
        <w:t>-</w:t>
      </w:r>
      <w:r w:rsidRPr="00476E71">
        <w:t>side</w:t>
      </w:r>
      <w:r w:rsidRPr="00476E71">
        <w:rPr>
          <w:lang w:val="ru-RU"/>
        </w:rPr>
        <w:t>-</w:t>
      </w:r>
      <w:r w:rsidRPr="00476E71">
        <w:t>runner</w:t>
      </w:r>
      <w:r w:rsidRPr="00476E71">
        <w:rPr>
          <w:lang w:val="ru-RU"/>
        </w:rPr>
        <w:t xml:space="preserve"> был успешно применен для пакетного запуска тестов.</w:t>
      </w:r>
    </w:p>
    <w:p w14:paraId="0F951D9A" w14:textId="77777777" w:rsidR="00476E71" w:rsidRPr="00476E71" w:rsidRDefault="00476E71" w:rsidP="00476E71">
      <w:pPr>
        <w:numPr>
          <w:ilvl w:val="0"/>
          <w:numId w:val="71"/>
        </w:numPr>
        <w:spacing w:before="100" w:beforeAutospacing="1" w:after="100" w:afterAutospacing="1"/>
      </w:pPr>
      <w:r w:rsidRPr="00476E71">
        <w:rPr>
          <w:b/>
          <w:bCs/>
        </w:rPr>
        <w:t>Выявлены особенности и проблемы сайта:</w:t>
      </w:r>
    </w:p>
    <w:p w14:paraId="669D5F68" w14:textId="77777777" w:rsidR="00476E71" w:rsidRPr="00476E71" w:rsidRDefault="00476E71" w:rsidP="00476E71">
      <w:pPr>
        <w:numPr>
          <w:ilvl w:val="1"/>
          <w:numId w:val="71"/>
        </w:numPr>
        <w:spacing w:before="100" w:beforeAutospacing="1" w:after="100" w:afterAutospacing="1"/>
      </w:pPr>
      <w:r w:rsidRPr="00476E71">
        <w:t>Функция поиска на сайте реализована через перенаправление на внешнюю систему Google, что усложняет проверку релевантности результатов и вызывает появление CAPTCHA, блокирующей автоматизацию.</w:t>
      </w:r>
    </w:p>
    <w:p w14:paraId="3E61F70B" w14:textId="77777777" w:rsidR="00476E71" w:rsidRPr="00476E71" w:rsidRDefault="00476E71" w:rsidP="00476E71">
      <w:pPr>
        <w:numPr>
          <w:ilvl w:val="1"/>
          <w:numId w:val="71"/>
        </w:numPr>
        <w:spacing w:before="100" w:beforeAutospacing="1" w:after="100" w:afterAutospacing="1"/>
      </w:pPr>
      <w:r w:rsidRPr="00476E71">
        <w:t>Ключевая функция сайта (подписка на рассылки) требует обязательной аутентификации пользователя, что не позволяет протестировать ее анонимно и ограничивает тестовое покрытие в рамках данной работы.</w:t>
      </w:r>
    </w:p>
    <w:p w14:paraId="4F4F27CD" w14:textId="77777777" w:rsidR="00476E71" w:rsidRPr="00476E71" w:rsidRDefault="00476E71" w:rsidP="00476E71">
      <w:pPr>
        <w:numPr>
          <w:ilvl w:val="1"/>
          <w:numId w:val="71"/>
        </w:numPr>
        <w:spacing w:before="100" w:beforeAutospacing="1" w:after="100" w:afterAutospacing="1"/>
      </w:pPr>
      <w:r w:rsidRPr="00476E71">
        <w:t>В процессе ручного анализа и автоматизации были замечены общие проблемы со стабильностью и ожидаемым поведением некоторых функций сайта (сложности с подпиской даже вручную).</w:t>
      </w:r>
    </w:p>
    <w:p w14:paraId="119D84F2" w14:textId="77777777" w:rsidR="007D5DD8" w:rsidRPr="009019FD" w:rsidRDefault="007D5DD8" w:rsidP="007D5DD8">
      <w:pPr>
        <w:rPr>
          <w:lang w:val="ru-RU"/>
        </w:rPr>
      </w:pPr>
    </w:p>
    <w:sectPr w:rsidR="007D5DD8" w:rsidRPr="009019FD" w:rsidSect="00981A92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1A103" w14:textId="77777777" w:rsidR="00423F6C" w:rsidRDefault="00423F6C" w:rsidP="00143694">
      <w:r>
        <w:separator/>
      </w:r>
    </w:p>
  </w:endnote>
  <w:endnote w:type="continuationSeparator" w:id="0">
    <w:p w14:paraId="19E01667" w14:textId="77777777" w:rsidR="00423F6C" w:rsidRDefault="00423F6C" w:rsidP="0014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Arial"/>
    <w:panose1 w:val="020B0604020202020204"/>
    <w:charset w:val="00"/>
    <w:family w:val="roman"/>
    <w:notTrueType/>
    <w:pitch w:val="default"/>
  </w:font>
  <w:font w:name="TimesNewRomanPS-BoldMT">
    <w:altName w:val="Arial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CDCF" w14:textId="77777777" w:rsidR="00423F6C" w:rsidRDefault="00423F6C" w:rsidP="00143694">
      <w:r>
        <w:separator/>
      </w:r>
    </w:p>
  </w:footnote>
  <w:footnote w:type="continuationSeparator" w:id="0">
    <w:p w14:paraId="1F7A4C78" w14:textId="77777777" w:rsidR="00423F6C" w:rsidRDefault="00423F6C" w:rsidP="00143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DAD"/>
    <w:multiLevelType w:val="hybridMultilevel"/>
    <w:tmpl w:val="A614E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2EA7"/>
    <w:multiLevelType w:val="hybridMultilevel"/>
    <w:tmpl w:val="9A4E4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C408E"/>
    <w:multiLevelType w:val="hybridMultilevel"/>
    <w:tmpl w:val="0A4EC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F21E18">
      <w:numFmt w:val="bullet"/>
      <w:lvlText w:val="©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13AD3"/>
    <w:multiLevelType w:val="hybridMultilevel"/>
    <w:tmpl w:val="22AEE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0429C"/>
    <w:multiLevelType w:val="multilevel"/>
    <w:tmpl w:val="359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C4C2A"/>
    <w:multiLevelType w:val="multilevel"/>
    <w:tmpl w:val="52F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607"/>
    <w:multiLevelType w:val="multilevel"/>
    <w:tmpl w:val="DE84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75792"/>
    <w:multiLevelType w:val="multilevel"/>
    <w:tmpl w:val="98B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943B4"/>
    <w:multiLevelType w:val="multilevel"/>
    <w:tmpl w:val="103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43D86"/>
    <w:multiLevelType w:val="multilevel"/>
    <w:tmpl w:val="F41A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040B90"/>
    <w:multiLevelType w:val="multilevel"/>
    <w:tmpl w:val="A8F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84D38"/>
    <w:multiLevelType w:val="hybridMultilevel"/>
    <w:tmpl w:val="22AEE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E66A6"/>
    <w:multiLevelType w:val="hybridMultilevel"/>
    <w:tmpl w:val="81D42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11822"/>
    <w:multiLevelType w:val="multilevel"/>
    <w:tmpl w:val="E79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013E1"/>
    <w:multiLevelType w:val="hybridMultilevel"/>
    <w:tmpl w:val="C9986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45796"/>
    <w:multiLevelType w:val="hybridMultilevel"/>
    <w:tmpl w:val="D4A69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701DF"/>
    <w:multiLevelType w:val="multilevel"/>
    <w:tmpl w:val="D8000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5209B"/>
    <w:multiLevelType w:val="hybridMultilevel"/>
    <w:tmpl w:val="4802E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2456B3"/>
    <w:multiLevelType w:val="hybridMultilevel"/>
    <w:tmpl w:val="84067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3D1DDA"/>
    <w:multiLevelType w:val="multilevel"/>
    <w:tmpl w:val="F410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01AF5"/>
    <w:multiLevelType w:val="hybridMultilevel"/>
    <w:tmpl w:val="E044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F4160"/>
    <w:multiLevelType w:val="multilevel"/>
    <w:tmpl w:val="A71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13340"/>
    <w:multiLevelType w:val="multilevel"/>
    <w:tmpl w:val="B1CC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C67539"/>
    <w:multiLevelType w:val="hybridMultilevel"/>
    <w:tmpl w:val="BE020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497855"/>
    <w:multiLevelType w:val="multilevel"/>
    <w:tmpl w:val="5C96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77F3080"/>
    <w:multiLevelType w:val="multilevel"/>
    <w:tmpl w:val="C10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402517"/>
    <w:multiLevelType w:val="hybridMultilevel"/>
    <w:tmpl w:val="1340F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403037"/>
    <w:multiLevelType w:val="multilevel"/>
    <w:tmpl w:val="EB7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E6B78"/>
    <w:multiLevelType w:val="multilevel"/>
    <w:tmpl w:val="600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616111"/>
    <w:multiLevelType w:val="hybridMultilevel"/>
    <w:tmpl w:val="2458B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8E7D1E"/>
    <w:multiLevelType w:val="hybridMultilevel"/>
    <w:tmpl w:val="85105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EB1839"/>
    <w:multiLevelType w:val="multilevel"/>
    <w:tmpl w:val="FD3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50A46"/>
    <w:multiLevelType w:val="hybridMultilevel"/>
    <w:tmpl w:val="A86CA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7C33F4"/>
    <w:multiLevelType w:val="hybridMultilevel"/>
    <w:tmpl w:val="A70E4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A07407"/>
    <w:multiLevelType w:val="multilevel"/>
    <w:tmpl w:val="E83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D25BB"/>
    <w:multiLevelType w:val="multilevel"/>
    <w:tmpl w:val="6F6E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24794F"/>
    <w:multiLevelType w:val="multilevel"/>
    <w:tmpl w:val="3BA0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675E23"/>
    <w:multiLevelType w:val="multilevel"/>
    <w:tmpl w:val="70F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904EB"/>
    <w:multiLevelType w:val="multilevel"/>
    <w:tmpl w:val="AFB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32E83"/>
    <w:multiLevelType w:val="multilevel"/>
    <w:tmpl w:val="29C8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F665E0"/>
    <w:multiLevelType w:val="hybridMultilevel"/>
    <w:tmpl w:val="4462B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0F2D2E"/>
    <w:multiLevelType w:val="hybridMultilevel"/>
    <w:tmpl w:val="EEC48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F64C03"/>
    <w:multiLevelType w:val="multilevel"/>
    <w:tmpl w:val="B12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E1906"/>
    <w:multiLevelType w:val="multilevel"/>
    <w:tmpl w:val="6E9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E1031C"/>
    <w:multiLevelType w:val="hybridMultilevel"/>
    <w:tmpl w:val="E8D84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5137E9"/>
    <w:multiLevelType w:val="hybridMultilevel"/>
    <w:tmpl w:val="6C28B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71BD6"/>
    <w:multiLevelType w:val="multilevel"/>
    <w:tmpl w:val="2910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F40C36"/>
    <w:multiLevelType w:val="hybridMultilevel"/>
    <w:tmpl w:val="5ABAF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3F2BAF"/>
    <w:multiLevelType w:val="hybridMultilevel"/>
    <w:tmpl w:val="BFAE1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B0687F"/>
    <w:multiLevelType w:val="hybridMultilevel"/>
    <w:tmpl w:val="4D425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C57340"/>
    <w:multiLevelType w:val="multilevel"/>
    <w:tmpl w:val="4C1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665A2"/>
    <w:multiLevelType w:val="multilevel"/>
    <w:tmpl w:val="AB5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31BEB"/>
    <w:multiLevelType w:val="hybridMultilevel"/>
    <w:tmpl w:val="67B89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611414"/>
    <w:multiLevelType w:val="hybridMultilevel"/>
    <w:tmpl w:val="E37EF0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4C27D66"/>
    <w:multiLevelType w:val="multilevel"/>
    <w:tmpl w:val="EA04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DA136C"/>
    <w:multiLevelType w:val="multilevel"/>
    <w:tmpl w:val="798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B34886"/>
    <w:multiLevelType w:val="multilevel"/>
    <w:tmpl w:val="09C6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CE3096"/>
    <w:multiLevelType w:val="multilevel"/>
    <w:tmpl w:val="691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70718">
    <w:abstractNumId w:val="61"/>
  </w:num>
  <w:num w:numId="2" w16cid:durableId="371273111">
    <w:abstractNumId w:val="8"/>
  </w:num>
  <w:num w:numId="3" w16cid:durableId="1803964634">
    <w:abstractNumId w:val="55"/>
  </w:num>
  <w:num w:numId="4" w16cid:durableId="107043885">
    <w:abstractNumId w:val="13"/>
  </w:num>
  <w:num w:numId="5" w16cid:durableId="1988784289">
    <w:abstractNumId w:val="52"/>
  </w:num>
  <w:num w:numId="6" w16cid:durableId="1253974862">
    <w:abstractNumId w:val="58"/>
  </w:num>
  <w:num w:numId="7" w16cid:durableId="1159541176">
    <w:abstractNumId w:val="39"/>
  </w:num>
  <w:num w:numId="8" w16cid:durableId="1570770845">
    <w:abstractNumId w:val="46"/>
  </w:num>
  <w:num w:numId="9" w16cid:durableId="18051255">
    <w:abstractNumId w:val="29"/>
  </w:num>
  <w:num w:numId="10" w16cid:durableId="137765629">
    <w:abstractNumId w:val="45"/>
  </w:num>
  <w:num w:numId="11" w16cid:durableId="173768298">
    <w:abstractNumId w:val="25"/>
  </w:num>
  <w:num w:numId="12" w16cid:durableId="1327712350">
    <w:abstractNumId w:val="19"/>
  </w:num>
  <w:num w:numId="13" w16cid:durableId="1871138688">
    <w:abstractNumId w:val="57"/>
  </w:num>
  <w:num w:numId="14" w16cid:durableId="241111277">
    <w:abstractNumId w:val="14"/>
  </w:num>
  <w:num w:numId="15" w16cid:durableId="373239866">
    <w:abstractNumId w:val="12"/>
  </w:num>
  <w:num w:numId="16" w16cid:durableId="1742173672">
    <w:abstractNumId w:val="15"/>
  </w:num>
  <w:num w:numId="17" w16cid:durableId="1534921501">
    <w:abstractNumId w:val="59"/>
  </w:num>
  <w:num w:numId="18" w16cid:durableId="2025553793">
    <w:abstractNumId w:val="0"/>
  </w:num>
  <w:num w:numId="19" w16cid:durableId="427895374">
    <w:abstractNumId w:val="17"/>
  </w:num>
  <w:num w:numId="20" w16cid:durableId="1324551483">
    <w:abstractNumId w:val="27"/>
  </w:num>
  <w:num w:numId="21" w16cid:durableId="895511624">
    <w:abstractNumId w:val="43"/>
  </w:num>
  <w:num w:numId="22" w16cid:durableId="291400121">
    <w:abstractNumId w:val="11"/>
  </w:num>
  <w:num w:numId="23" w16cid:durableId="670914815">
    <w:abstractNumId w:val="3"/>
  </w:num>
  <w:num w:numId="24" w16cid:durableId="1066034263">
    <w:abstractNumId w:val="34"/>
  </w:num>
  <w:num w:numId="25" w16cid:durableId="1926378634">
    <w:abstractNumId w:val="1"/>
  </w:num>
  <w:num w:numId="26" w16cid:durableId="695816724">
    <w:abstractNumId w:val="40"/>
  </w:num>
  <w:num w:numId="27" w16cid:durableId="751774313">
    <w:abstractNumId w:val="32"/>
  </w:num>
  <w:num w:numId="28" w16cid:durableId="1209948556">
    <w:abstractNumId w:val="44"/>
  </w:num>
  <w:num w:numId="29" w16cid:durableId="2007324365">
    <w:abstractNumId w:val="36"/>
  </w:num>
  <w:num w:numId="30" w16cid:durableId="535118497">
    <w:abstractNumId w:val="23"/>
  </w:num>
  <w:num w:numId="31" w16cid:durableId="1065030010">
    <w:abstractNumId w:val="50"/>
  </w:num>
  <w:num w:numId="32" w16cid:durableId="1846825449">
    <w:abstractNumId w:val="26"/>
  </w:num>
  <w:num w:numId="33" w16cid:durableId="68046027">
    <w:abstractNumId w:val="35"/>
  </w:num>
  <w:num w:numId="34" w16cid:durableId="67508263">
    <w:abstractNumId w:val="63"/>
  </w:num>
  <w:num w:numId="35" w16cid:durableId="480856030">
    <w:abstractNumId w:val="6"/>
  </w:num>
  <w:num w:numId="36" w16cid:durableId="850800986">
    <w:abstractNumId w:val="60"/>
  </w:num>
  <w:num w:numId="37" w16cid:durableId="1792095049">
    <w:abstractNumId w:val="48"/>
  </w:num>
  <w:num w:numId="38" w16cid:durableId="1029184531">
    <w:abstractNumId w:val="18"/>
  </w:num>
  <w:num w:numId="39" w16cid:durableId="615254287">
    <w:abstractNumId w:val="41"/>
  </w:num>
  <w:num w:numId="40" w16cid:durableId="766777790">
    <w:abstractNumId w:val="4"/>
  </w:num>
  <w:num w:numId="41" w16cid:durableId="495264477">
    <w:abstractNumId w:val="24"/>
  </w:num>
  <w:num w:numId="42" w16cid:durableId="932666980">
    <w:abstractNumId w:val="64"/>
  </w:num>
  <w:num w:numId="43" w16cid:durableId="870655996">
    <w:abstractNumId w:val="56"/>
  </w:num>
  <w:num w:numId="44" w16cid:durableId="1992824169">
    <w:abstractNumId w:val="10"/>
  </w:num>
  <w:num w:numId="45" w16cid:durableId="77409446">
    <w:abstractNumId w:val="38"/>
  </w:num>
  <w:num w:numId="46" w16cid:durableId="1663046045">
    <w:abstractNumId w:val="16"/>
  </w:num>
  <w:num w:numId="47" w16cid:durableId="31463953">
    <w:abstractNumId w:val="33"/>
  </w:num>
  <w:num w:numId="48" w16cid:durableId="1919241952">
    <w:abstractNumId w:val="30"/>
  </w:num>
  <w:num w:numId="49" w16cid:durableId="1174537003">
    <w:abstractNumId w:val="31"/>
  </w:num>
  <w:num w:numId="50" w16cid:durableId="488907297">
    <w:abstractNumId w:val="2"/>
  </w:num>
  <w:num w:numId="51" w16cid:durableId="1545096796">
    <w:abstractNumId w:val="54"/>
  </w:num>
  <w:num w:numId="52" w16cid:durableId="1356228360">
    <w:abstractNumId w:val="49"/>
  </w:num>
  <w:num w:numId="53" w16cid:durableId="705250466">
    <w:abstractNumId w:val="20"/>
  </w:num>
  <w:num w:numId="54" w16cid:durableId="2022388161">
    <w:abstractNumId w:val="53"/>
  </w:num>
  <w:num w:numId="55" w16cid:durableId="117338656">
    <w:abstractNumId w:val="62"/>
  </w:num>
  <w:num w:numId="56" w16cid:durableId="1486510151">
    <w:abstractNumId w:val="9"/>
  </w:num>
  <w:num w:numId="57" w16cid:durableId="1888253744">
    <w:abstractNumId w:val="51"/>
  </w:num>
  <w:num w:numId="58" w16cid:durableId="1451195534">
    <w:abstractNumId w:val="5"/>
  </w:num>
  <w:num w:numId="59" w16cid:durableId="419719263">
    <w:abstractNumId w:val="5"/>
    <w:lvlOverride w:ilvl="1">
      <w:lvl w:ilvl="1">
        <w:numFmt w:val="decimal"/>
        <w:lvlText w:val="%2."/>
        <w:lvlJc w:val="left"/>
      </w:lvl>
    </w:lvlOverride>
  </w:num>
  <w:num w:numId="60" w16cid:durableId="301932556">
    <w:abstractNumId w:val="7"/>
  </w:num>
  <w:num w:numId="61" w16cid:durableId="1353729991">
    <w:abstractNumId w:val="37"/>
  </w:num>
  <w:num w:numId="62" w16cid:durableId="1546985160">
    <w:abstractNumId w:val="37"/>
    <w:lvlOverride w:ilvl="1">
      <w:lvl w:ilvl="1">
        <w:numFmt w:val="decimal"/>
        <w:lvlText w:val="%2."/>
        <w:lvlJc w:val="left"/>
      </w:lvl>
    </w:lvlOverride>
  </w:num>
  <w:num w:numId="63" w16cid:durableId="128329649">
    <w:abstractNumId w:val="28"/>
  </w:num>
  <w:num w:numId="64" w16cid:durableId="331956061">
    <w:abstractNumId w:val="28"/>
    <w:lvlOverride w:ilvl="1">
      <w:lvl w:ilvl="1">
        <w:numFmt w:val="decimal"/>
        <w:lvlText w:val="%2."/>
        <w:lvlJc w:val="left"/>
      </w:lvl>
    </w:lvlOverride>
  </w:num>
  <w:num w:numId="65" w16cid:durableId="2000690742">
    <w:abstractNumId w:val="47"/>
  </w:num>
  <w:num w:numId="66" w16cid:durableId="762992120">
    <w:abstractNumId w:val="47"/>
    <w:lvlOverride w:ilvl="1">
      <w:lvl w:ilvl="1">
        <w:numFmt w:val="decimal"/>
        <w:lvlText w:val="%2."/>
        <w:lvlJc w:val="left"/>
      </w:lvl>
    </w:lvlOverride>
  </w:num>
  <w:num w:numId="67" w16cid:durableId="1255284490">
    <w:abstractNumId w:val="42"/>
  </w:num>
  <w:num w:numId="68" w16cid:durableId="240919698">
    <w:abstractNumId w:val="42"/>
    <w:lvlOverride w:ilvl="1">
      <w:lvl w:ilvl="1">
        <w:numFmt w:val="decimal"/>
        <w:lvlText w:val="%2."/>
        <w:lvlJc w:val="left"/>
      </w:lvl>
    </w:lvlOverride>
  </w:num>
  <w:num w:numId="69" w16cid:durableId="1317691">
    <w:abstractNumId w:val="21"/>
  </w:num>
  <w:num w:numId="70" w16cid:durableId="1532719149">
    <w:abstractNumId w:val="21"/>
    <w:lvlOverride w:ilvl="1">
      <w:lvl w:ilvl="1">
        <w:numFmt w:val="decimal"/>
        <w:lvlText w:val="%2."/>
        <w:lvlJc w:val="left"/>
      </w:lvl>
    </w:lvlOverride>
  </w:num>
  <w:num w:numId="71" w16cid:durableId="1737240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C5D"/>
    <w:rsid w:val="00007B3A"/>
    <w:rsid w:val="00016675"/>
    <w:rsid w:val="00027A9F"/>
    <w:rsid w:val="00032829"/>
    <w:rsid w:val="00032C74"/>
    <w:rsid w:val="00060C30"/>
    <w:rsid w:val="00062184"/>
    <w:rsid w:val="00064135"/>
    <w:rsid w:val="000744ED"/>
    <w:rsid w:val="00075AE8"/>
    <w:rsid w:val="00080A63"/>
    <w:rsid w:val="00082A6B"/>
    <w:rsid w:val="000831BA"/>
    <w:rsid w:val="00085699"/>
    <w:rsid w:val="00096BF0"/>
    <w:rsid w:val="000B1D85"/>
    <w:rsid w:val="000B3E70"/>
    <w:rsid w:val="000B4BC7"/>
    <w:rsid w:val="000B4EFD"/>
    <w:rsid w:val="000C2BEB"/>
    <w:rsid w:val="000C4DEE"/>
    <w:rsid w:val="000D2177"/>
    <w:rsid w:val="000D5BD2"/>
    <w:rsid w:val="000E1EA0"/>
    <w:rsid w:val="000E5C69"/>
    <w:rsid w:val="000F47A3"/>
    <w:rsid w:val="000F5944"/>
    <w:rsid w:val="000F6BA1"/>
    <w:rsid w:val="0010034C"/>
    <w:rsid w:val="00103D80"/>
    <w:rsid w:val="00117A7B"/>
    <w:rsid w:val="0013169B"/>
    <w:rsid w:val="00132445"/>
    <w:rsid w:val="00136097"/>
    <w:rsid w:val="0014067C"/>
    <w:rsid w:val="0014143E"/>
    <w:rsid w:val="00143694"/>
    <w:rsid w:val="00146D51"/>
    <w:rsid w:val="00150A6B"/>
    <w:rsid w:val="00150BE3"/>
    <w:rsid w:val="0015248E"/>
    <w:rsid w:val="00153D3E"/>
    <w:rsid w:val="0016259A"/>
    <w:rsid w:val="001631F9"/>
    <w:rsid w:val="00177F70"/>
    <w:rsid w:val="00190D98"/>
    <w:rsid w:val="00193C90"/>
    <w:rsid w:val="001A0D59"/>
    <w:rsid w:val="001A3132"/>
    <w:rsid w:val="001B3D3B"/>
    <w:rsid w:val="001B4409"/>
    <w:rsid w:val="001B6B80"/>
    <w:rsid w:val="001C0207"/>
    <w:rsid w:val="001C031E"/>
    <w:rsid w:val="001C212F"/>
    <w:rsid w:val="001C6DDD"/>
    <w:rsid w:val="001D0E28"/>
    <w:rsid w:val="001D1CFA"/>
    <w:rsid w:val="001E3BDB"/>
    <w:rsid w:val="001E5171"/>
    <w:rsid w:val="0020208F"/>
    <w:rsid w:val="002022B2"/>
    <w:rsid w:val="0020340F"/>
    <w:rsid w:val="00206E89"/>
    <w:rsid w:val="002237F4"/>
    <w:rsid w:val="00224D5B"/>
    <w:rsid w:val="00224FE9"/>
    <w:rsid w:val="00226530"/>
    <w:rsid w:val="00226ABC"/>
    <w:rsid w:val="002274AE"/>
    <w:rsid w:val="00235769"/>
    <w:rsid w:val="00237FD8"/>
    <w:rsid w:val="00244DF2"/>
    <w:rsid w:val="002477AE"/>
    <w:rsid w:val="00271DA1"/>
    <w:rsid w:val="00272487"/>
    <w:rsid w:val="00277B76"/>
    <w:rsid w:val="0028488F"/>
    <w:rsid w:val="00285347"/>
    <w:rsid w:val="002858C1"/>
    <w:rsid w:val="00295BAE"/>
    <w:rsid w:val="002A078A"/>
    <w:rsid w:val="002A1A07"/>
    <w:rsid w:val="002A1D7D"/>
    <w:rsid w:val="002B03B9"/>
    <w:rsid w:val="002B1515"/>
    <w:rsid w:val="002C117A"/>
    <w:rsid w:val="002C1C40"/>
    <w:rsid w:val="002D12E4"/>
    <w:rsid w:val="002D69BA"/>
    <w:rsid w:val="002E4EC9"/>
    <w:rsid w:val="00300978"/>
    <w:rsid w:val="00301891"/>
    <w:rsid w:val="00303B8A"/>
    <w:rsid w:val="003073F8"/>
    <w:rsid w:val="0031185F"/>
    <w:rsid w:val="003121F0"/>
    <w:rsid w:val="00312BA8"/>
    <w:rsid w:val="0031728E"/>
    <w:rsid w:val="00317DC5"/>
    <w:rsid w:val="003220D4"/>
    <w:rsid w:val="0032247F"/>
    <w:rsid w:val="00322717"/>
    <w:rsid w:val="00336960"/>
    <w:rsid w:val="003416DB"/>
    <w:rsid w:val="00356BDB"/>
    <w:rsid w:val="0036112F"/>
    <w:rsid w:val="003717B2"/>
    <w:rsid w:val="00371EF6"/>
    <w:rsid w:val="00373E86"/>
    <w:rsid w:val="003817B2"/>
    <w:rsid w:val="00386EFC"/>
    <w:rsid w:val="00394338"/>
    <w:rsid w:val="003A24DA"/>
    <w:rsid w:val="003A27F4"/>
    <w:rsid w:val="003A40EB"/>
    <w:rsid w:val="003B2001"/>
    <w:rsid w:val="003C41BE"/>
    <w:rsid w:val="003C4708"/>
    <w:rsid w:val="003C6D11"/>
    <w:rsid w:val="003D0C8E"/>
    <w:rsid w:val="003D3C36"/>
    <w:rsid w:val="003E07ED"/>
    <w:rsid w:val="003E6FD3"/>
    <w:rsid w:val="003F4187"/>
    <w:rsid w:val="003F5EE1"/>
    <w:rsid w:val="00401B6F"/>
    <w:rsid w:val="00403599"/>
    <w:rsid w:val="00404E05"/>
    <w:rsid w:val="00405788"/>
    <w:rsid w:val="0041192C"/>
    <w:rsid w:val="00412670"/>
    <w:rsid w:val="00412E00"/>
    <w:rsid w:val="00416CD6"/>
    <w:rsid w:val="004171F3"/>
    <w:rsid w:val="00420B9E"/>
    <w:rsid w:val="00423F6C"/>
    <w:rsid w:val="00426A03"/>
    <w:rsid w:val="00427D1C"/>
    <w:rsid w:val="00431700"/>
    <w:rsid w:val="004418BA"/>
    <w:rsid w:val="00455843"/>
    <w:rsid w:val="0046132C"/>
    <w:rsid w:val="004665E1"/>
    <w:rsid w:val="00476E71"/>
    <w:rsid w:val="00481AF3"/>
    <w:rsid w:val="00486885"/>
    <w:rsid w:val="004874D6"/>
    <w:rsid w:val="0049001A"/>
    <w:rsid w:val="0049228C"/>
    <w:rsid w:val="004946AA"/>
    <w:rsid w:val="00495294"/>
    <w:rsid w:val="00495A56"/>
    <w:rsid w:val="004A2F07"/>
    <w:rsid w:val="004A4ECD"/>
    <w:rsid w:val="004A5772"/>
    <w:rsid w:val="004B749D"/>
    <w:rsid w:val="004C1FC8"/>
    <w:rsid w:val="004C4828"/>
    <w:rsid w:val="004C5EC4"/>
    <w:rsid w:val="004D2B5E"/>
    <w:rsid w:val="004D53E7"/>
    <w:rsid w:val="004D5D9C"/>
    <w:rsid w:val="004E6AA0"/>
    <w:rsid w:val="004E7548"/>
    <w:rsid w:val="004E7640"/>
    <w:rsid w:val="004F4814"/>
    <w:rsid w:val="004F6D77"/>
    <w:rsid w:val="005021CB"/>
    <w:rsid w:val="00505672"/>
    <w:rsid w:val="00512CA0"/>
    <w:rsid w:val="00512FD1"/>
    <w:rsid w:val="00516952"/>
    <w:rsid w:val="005258B6"/>
    <w:rsid w:val="005275B9"/>
    <w:rsid w:val="005276D9"/>
    <w:rsid w:val="00534715"/>
    <w:rsid w:val="00535030"/>
    <w:rsid w:val="005360F7"/>
    <w:rsid w:val="00536F66"/>
    <w:rsid w:val="00544C04"/>
    <w:rsid w:val="0054578D"/>
    <w:rsid w:val="00547007"/>
    <w:rsid w:val="0055718E"/>
    <w:rsid w:val="00564FED"/>
    <w:rsid w:val="005715B3"/>
    <w:rsid w:val="00571800"/>
    <w:rsid w:val="005739EC"/>
    <w:rsid w:val="00576A33"/>
    <w:rsid w:val="00577348"/>
    <w:rsid w:val="0058203D"/>
    <w:rsid w:val="00586013"/>
    <w:rsid w:val="00591FF4"/>
    <w:rsid w:val="005A4491"/>
    <w:rsid w:val="005A6B6E"/>
    <w:rsid w:val="005A7437"/>
    <w:rsid w:val="005B1860"/>
    <w:rsid w:val="005D073C"/>
    <w:rsid w:val="005D561C"/>
    <w:rsid w:val="005E3175"/>
    <w:rsid w:val="005E3C66"/>
    <w:rsid w:val="005F0A2F"/>
    <w:rsid w:val="005F0EEB"/>
    <w:rsid w:val="005F5AC1"/>
    <w:rsid w:val="005F67CE"/>
    <w:rsid w:val="00602AF8"/>
    <w:rsid w:val="00606776"/>
    <w:rsid w:val="006119E9"/>
    <w:rsid w:val="0061791A"/>
    <w:rsid w:val="00623806"/>
    <w:rsid w:val="00626890"/>
    <w:rsid w:val="0063465A"/>
    <w:rsid w:val="00634666"/>
    <w:rsid w:val="00637679"/>
    <w:rsid w:val="006453AD"/>
    <w:rsid w:val="006500A4"/>
    <w:rsid w:val="00654631"/>
    <w:rsid w:val="00654E69"/>
    <w:rsid w:val="00654EE2"/>
    <w:rsid w:val="00655A72"/>
    <w:rsid w:val="00660222"/>
    <w:rsid w:val="00664A0C"/>
    <w:rsid w:val="00666DD0"/>
    <w:rsid w:val="00680D7C"/>
    <w:rsid w:val="00690FD0"/>
    <w:rsid w:val="00695305"/>
    <w:rsid w:val="0069761A"/>
    <w:rsid w:val="006A3CF4"/>
    <w:rsid w:val="006A3FF6"/>
    <w:rsid w:val="006A47F2"/>
    <w:rsid w:val="006A674B"/>
    <w:rsid w:val="006A736D"/>
    <w:rsid w:val="006B0894"/>
    <w:rsid w:val="006B331B"/>
    <w:rsid w:val="006B5C20"/>
    <w:rsid w:val="006C0C69"/>
    <w:rsid w:val="006C44DD"/>
    <w:rsid w:val="006D62E4"/>
    <w:rsid w:val="006E3797"/>
    <w:rsid w:val="006E43CC"/>
    <w:rsid w:val="006E5747"/>
    <w:rsid w:val="006F2953"/>
    <w:rsid w:val="006F2D1E"/>
    <w:rsid w:val="006F514A"/>
    <w:rsid w:val="006F58B6"/>
    <w:rsid w:val="007037BE"/>
    <w:rsid w:val="00703CAC"/>
    <w:rsid w:val="007215DF"/>
    <w:rsid w:val="00721986"/>
    <w:rsid w:val="00723090"/>
    <w:rsid w:val="007274DC"/>
    <w:rsid w:val="00733DF9"/>
    <w:rsid w:val="00737E9E"/>
    <w:rsid w:val="0074054B"/>
    <w:rsid w:val="007427EF"/>
    <w:rsid w:val="007474D0"/>
    <w:rsid w:val="00762E42"/>
    <w:rsid w:val="00765EE6"/>
    <w:rsid w:val="007676B0"/>
    <w:rsid w:val="00774953"/>
    <w:rsid w:val="007776F5"/>
    <w:rsid w:val="00794750"/>
    <w:rsid w:val="00795553"/>
    <w:rsid w:val="007A3CDF"/>
    <w:rsid w:val="007A4927"/>
    <w:rsid w:val="007A7F58"/>
    <w:rsid w:val="007C0EAA"/>
    <w:rsid w:val="007C3C3D"/>
    <w:rsid w:val="007D1F0E"/>
    <w:rsid w:val="007D30C1"/>
    <w:rsid w:val="007D5DD8"/>
    <w:rsid w:val="007E111D"/>
    <w:rsid w:val="007E5F72"/>
    <w:rsid w:val="007E7084"/>
    <w:rsid w:val="007F5B21"/>
    <w:rsid w:val="007F5D38"/>
    <w:rsid w:val="00800756"/>
    <w:rsid w:val="00801E8B"/>
    <w:rsid w:val="0082264E"/>
    <w:rsid w:val="008236E6"/>
    <w:rsid w:val="00823BAE"/>
    <w:rsid w:val="0083508C"/>
    <w:rsid w:val="00835443"/>
    <w:rsid w:val="00840F0E"/>
    <w:rsid w:val="00840F5C"/>
    <w:rsid w:val="00841E63"/>
    <w:rsid w:val="00842D17"/>
    <w:rsid w:val="008435DE"/>
    <w:rsid w:val="00843890"/>
    <w:rsid w:val="0084405F"/>
    <w:rsid w:val="00846625"/>
    <w:rsid w:val="00863A7B"/>
    <w:rsid w:val="00863C8C"/>
    <w:rsid w:val="00874D51"/>
    <w:rsid w:val="00876530"/>
    <w:rsid w:val="00882448"/>
    <w:rsid w:val="00882C08"/>
    <w:rsid w:val="00884FBD"/>
    <w:rsid w:val="00885B50"/>
    <w:rsid w:val="00891D58"/>
    <w:rsid w:val="00894401"/>
    <w:rsid w:val="00896850"/>
    <w:rsid w:val="008B2C6D"/>
    <w:rsid w:val="008B4A40"/>
    <w:rsid w:val="008C04C7"/>
    <w:rsid w:val="008C0FB8"/>
    <w:rsid w:val="008D5E3B"/>
    <w:rsid w:val="008D65EB"/>
    <w:rsid w:val="008E4A1E"/>
    <w:rsid w:val="008F0734"/>
    <w:rsid w:val="008F0A2D"/>
    <w:rsid w:val="008F5ECE"/>
    <w:rsid w:val="008F717D"/>
    <w:rsid w:val="009019FD"/>
    <w:rsid w:val="0090417D"/>
    <w:rsid w:val="00914938"/>
    <w:rsid w:val="00920FE8"/>
    <w:rsid w:val="00927466"/>
    <w:rsid w:val="00941977"/>
    <w:rsid w:val="00945661"/>
    <w:rsid w:val="0095082E"/>
    <w:rsid w:val="0096280F"/>
    <w:rsid w:val="00963E30"/>
    <w:rsid w:val="00967B21"/>
    <w:rsid w:val="00977FEC"/>
    <w:rsid w:val="00981A92"/>
    <w:rsid w:val="0098561D"/>
    <w:rsid w:val="00986830"/>
    <w:rsid w:val="00986902"/>
    <w:rsid w:val="0098696E"/>
    <w:rsid w:val="00987B7F"/>
    <w:rsid w:val="009A0FC9"/>
    <w:rsid w:val="009A1BE0"/>
    <w:rsid w:val="009A603C"/>
    <w:rsid w:val="009B3F5C"/>
    <w:rsid w:val="009C3143"/>
    <w:rsid w:val="009C415F"/>
    <w:rsid w:val="009C62B6"/>
    <w:rsid w:val="009D158B"/>
    <w:rsid w:val="009D1F8D"/>
    <w:rsid w:val="009D336B"/>
    <w:rsid w:val="009D5455"/>
    <w:rsid w:val="009D6796"/>
    <w:rsid w:val="009E6C8C"/>
    <w:rsid w:val="009F1F02"/>
    <w:rsid w:val="00A049EB"/>
    <w:rsid w:val="00A07CB5"/>
    <w:rsid w:val="00A1184B"/>
    <w:rsid w:val="00A158C7"/>
    <w:rsid w:val="00A267D2"/>
    <w:rsid w:val="00A26EB6"/>
    <w:rsid w:val="00A26F97"/>
    <w:rsid w:val="00A30571"/>
    <w:rsid w:val="00A322BB"/>
    <w:rsid w:val="00A3457F"/>
    <w:rsid w:val="00A50230"/>
    <w:rsid w:val="00A51171"/>
    <w:rsid w:val="00A769BE"/>
    <w:rsid w:val="00A83627"/>
    <w:rsid w:val="00A852AD"/>
    <w:rsid w:val="00A916EA"/>
    <w:rsid w:val="00A92554"/>
    <w:rsid w:val="00A936BD"/>
    <w:rsid w:val="00A95F8D"/>
    <w:rsid w:val="00A96558"/>
    <w:rsid w:val="00A97C5D"/>
    <w:rsid w:val="00AA6206"/>
    <w:rsid w:val="00AA93A7"/>
    <w:rsid w:val="00AB6852"/>
    <w:rsid w:val="00AB6D8E"/>
    <w:rsid w:val="00AC3C17"/>
    <w:rsid w:val="00AC3E62"/>
    <w:rsid w:val="00AC5AFA"/>
    <w:rsid w:val="00AC69D5"/>
    <w:rsid w:val="00AC799F"/>
    <w:rsid w:val="00AD185A"/>
    <w:rsid w:val="00AD46F9"/>
    <w:rsid w:val="00AD545D"/>
    <w:rsid w:val="00AD7ADF"/>
    <w:rsid w:val="00AF1D53"/>
    <w:rsid w:val="00AF669B"/>
    <w:rsid w:val="00AF7E30"/>
    <w:rsid w:val="00B030AB"/>
    <w:rsid w:val="00B04B88"/>
    <w:rsid w:val="00B06550"/>
    <w:rsid w:val="00B11A3B"/>
    <w:rsid w:val="00B14709"/>
    <w:rsid w:val="00B15FA1"/>
    <w:rsid w:val="00B30610"/>
    <w:rsid w:val="00B33021"/>
    <w:rsid w:val="00B36F84"/>
    <w:rsid w:val="00B37019"/>
    <w:rsid w:val="00B652A4"/>
    <w:rsid w:val="00B65655"/>
    <w:rsid w:val="00B73F5E"/>
    <w:rsid w:val="00B7697E"/>
    <w:rsid w:val="00B80DF2"/>
    <w:rsid w:val="00B84E15"/>
    <w:rsid w:val="00B85818"/>
    <w:rsid w:val="00B87F7C"/>
    <w:rsid w:val="00B9226E"/>
    <w:rsid w:val="00BA19AD"/>
    <w:rsid w:val="00BA3DD9"/>
    <w:rsid w:val="00BB2D77"/>
    <w:rsid w:val="00BC79A5"/>
    <w:rsid w:val="00BD4A93"/>
    <w:rsid w:val="00BD4FBD"/>
    <w:rsid w:val="00BF04F4"/>
    <w:rsid w:val="00BF0A3C"/>
    <w:rsid w:val="00BF2A4A"/>
    <w:rsid w:val="00C02BD9"/>
    <w:rsid w:val="00C02C2C"/>
    <w:rsid w:val="00C037F2"/>
    <w:rsid w:val="00C10304"/>
    <w:rsid w:val="00C21DB4"/>
    <w:rsid w:val="00C2767A"/>
    <w:rsid w:val="00C27F41"/>
    <w:rsid w:val="00C47231"/>
    <w:rsid w:val="00C50B78"/>
    <w:rsid w:val="00C514E9"/>
    <w:rsid w:val="00C53FD3"/>
    <w:rsid w:val="00C54B40"/>
    <w:rsid w:val="00C579A7"/>
    <w:rsid w:val="00C6043F"/>
    <w:rsid w:val="00C625B7"/>
    <w:rsid w:val="00C62C0B"/>
    <w:rsid w:val="00C6670C"/>
    <w:rsid w:val="00C72635"/>
    <w:rsid w:val="00C73230"/>
    <w:rsid w:val="00C74F80"/>
    <w:rsid w:val="00C84CFF"/>
    <w:rsid w:val="00C90F50"/>
    <w:rsid w:val="00C931A3"/>
    <w:rsid w:val="00C9350A"/>
    <w:rsid w:val="00C9682C"/>
    <w:rsid w:val="00C97804"/>
    <w:rsid w:val="00CA4FD9"/>
    <w:rsid w:val="00CB5B91"/>
    <w:rsid w:val="00CD4F11"/>
    <w:rsid w:val="00CD63F3"/>
    <w:rsid w:val="00CD6D90"/>
    <w:rsid w:val="00CD7F2E"/>
    <w:rsid w:val="00CE2C02"/>
    <w:rsid w:val="00CE61EE"/>
    <w:rsid w:val="00CE625A"/>
    <w:rsid w:val="00CF5CC7"/>
    <w:rsid w:val="00CF7880"/>
    <w:rsid w:val="00D00F6F"/>
    <w:rsid w:val="00D01F47"/>
    <w:rsid w:val="00D04479"/>
    <w:rsid w:val="00D2674F"/>
    <w:rsid w:val="00D3372B"/>
    <w:rsid w:val="00D35480"/>
    <w:rsid w:val="00D45FE2"/>
    <w:rsid w:val="00D4618C"/>
    <w:rsid w:val="00D46465"/>
    <w:rsid w:val="00D56AE6"/>
    <w:rsid w:val="00D5702C"/>
    <w:rsid w:val="00D626D7"/>
    <w:rsid w:val="00D6461B"/>
    <w:rsid w:val="00D7014A"/>
    <w:rsid w:val="00D74B0B"/>
    <w:rsid w:val="00D758AB"/>
    <w:rsid w:val="00D82DC9"/>
    <w:rsid w:val="00D84D6B"/>
    <w:rsid w:val="00DA596B"/>
    <w:rsid w:val="00DB2232"/>
    <w:rsid w:val="00DB5409"/>
    <w:rsid w:val="00DC06C6"/>
    <w:rsid w:val="00DC553E"/>
    <w:rsid w:val="00DD0778"/>
    <w:rsid w:val="00DD2C65"/>
    <w:rsid w:val="00DE0FB5"/>
    <w:rsid w:val="00DE1009"/>
    <w:rsid w:val="00DE3875"/>
    <w:rsid w:val="00DF02C6"/>
    <w:rsid w:val="00E004E4"/>
    <w:rsid w:val="00E00AE4"/>
    <w:rsid w:val="00E03439"/>
    <w:rsid w:val="00E10E20"/>
    <w:rsid w:val="00E115D3"/>
    <w:rsid w:val="00E234F6"/>
    <w:rsid w:val="00E236F2"/>
    <w:rsid w:val="00E27012"/>
    <w:rsid w:val="00E32C3F"/>
    <w:rsid w:val="00E343BC"/>
    <w:rsid w:val="00E3453A"/>
    <w:rsid w:val="00E35AFF"/>
    <w:rsid w:val="00E46567"/>
    <w:rsid w:val="00E477B2"/>
    <w:rsid w:val="00E55E52"/>
    <w:rsid w:val="00E62B01"/>
    <w:rsid w:val="00E660DA"/>
    <w:rsid w:val="00E71841"/>
    <w:rsid w:val="00E84910"/>
    <w:rsid w:val="00E86EC4"/>
    <w:rsid w:val="00E87EE0"/>
    <w:rsid w:val="00E93AD2"/>
    <w:rsid w:val="00EB37CB"/>
    <w:rsid w:val="00EB4D03"/>
    <w:rsid w:val="00EC373E"/>
    <w:rsid w:val="00EC5539"/>
    <w:rsid w:val="00EC78C5"/>
    <w:rsid w:val="00ED392E"/>
    <w:rsid w:val="00ED5D74"/>
    <w:rsid w:val="00EE24A9"/>
    <w:rsid w:val="00EE3546"/>
    <w:rsid w:val="00EE3BB8"/>
    <w:rsid w:val="00EE5D1A"/>
    <w:rsid w:val="00EF1990"/>
    <w:rsid w:val="00EF1B4C"/>
    <w:rsid w:val="00EF5487"/>
    <w:rsid w:val="00F006DB"/>
    <w:rsid w:val="00F00F5F"/>
    <w:rsid w:val="00F14787"/>
    <w:rsid w:val="00F268DB"/>
    <w:rsid w:val="00F3691E"/>
    <w:rsid w:val="00F369DB"/>
    <w:rsid w:val="00F423A5"/>
    <w:rsid w:val="00F51C19"/>
    <w:rsid w:val="00F55649"/>
    <w:rsid w:val="00F60F00"/>
    <w:rsid w:val="00F73D0F"/>
    <w:rsid w:val="00F76B06"/>
    <w:rsid w:val="00F86BAB"/>
    <w:rsid w:val="00F90133"/>
    <w:rsid w:val="00F9122D"/>
    <w:rsid w:val="00FA092C"/>
    <w:rsid w:val="00FA0F69"/>
    <w:rsid w:val="00FA13BA"/>
    <w:rsid w:val="00FA233A"/>
    <w:rsid w:val="00FA3BA0"/>
    <w:rsid w:val="00FB085B"/>
    <w:rsid w:val="00FB15D4"/>
    <w:rsid w:val="00FB19DE"/>
    <w:rsid w:val="00FB60B6"/>
    <w:rsid w:val="00FB632E"/>
    <w:rsid w:val="00FD24FB"/>
    <w:rsid w:val="00FD6F3E"/>
    <w:rsid w:val="00FF470D"/>
    <w:rsid w:val="0143CC02"/>
    <w:rsid w:val="01919234"/>
    <w:rsid w:val="01AD220E"/>
    <w:rsid w:val="030D7C9D"/>
    <w:rsid w:val="03803A5C"/>
    <w:rsid w:val="03F02DDB"/>
    <w:rsid w:val="047A246D"/>
    <w:rsid w:val="049FAA51"/>
    <w:rsid w:val="052D13BE"/>
    <w:rsid w:val="061096FE"/>
    <w:rsid w:val="06ADC384"/>
    <w:rsid w:val="06E509DE"/>
    <w:rsid w:val="081F2619"/>
    <w:rsid w:val="087EA482"/>
    <w:rsid w:val="090E7EFB"/>
    <w:rsid w:val="093E52F7"/>
    <w:rsid w:val="0A764290"/>
    <w:rsid w:val="0D735B19"/>
    <w:rsid w:val="0DBE53E0"/>
    <w:rsid w:val="0E200999"/>
    <w:rsid w:val="0EC1BE13"/>
    <w:rsid w:val="0F065B5F"/>
    <w:rsid w:val="0FE8A5A6"/>
    <w:rsid w:val="105A6746"/>
    <w:rsid w:val="10ABD3AF"/>
    <w:rsid w:val="1347E715"/>
    <w:rsid w:val="13BAA4D4"/>
    <w:rsid w:val="13C25F89"/>
    <w:rsid w:val="144800D1"/>
    <w:rsid w:val="14A90AF2"/>
    <w:rsid w:val="14ACD430"/>
    <w:rsid w:val="14BE0F07"/>
    <w:rsid w:val="14DE3FAF"/>
    <w:rsid w:val="150E5718"/>
    <w:rsid w:val="15E12D5C"/>
    <w:rsid w:val="170A2239"/>
    <w:rsid w:val="170DCE39"/>
    <w:rsid w:val="1735A8EE"/>
    <w:rsid w:val="178323E0"/>
    <w:rsid w:val="17B02162"/>
    <w:rsid w:val="18BB464A"/>
    <w:rsid w:val="18D33FB7"/>
    <w:rsid w:val="18DAFA6C"/>
    <w:rsid w:val="190FD2C6"/>
    <w:rsid w:val="1928428D"/>
    <w:rsid w:val="1990B6DC"/>
    <w:rsid w:val="19C56F13"/>
    <w:rsid w:val="1A336775"/>
    <w:rsid w:val="1A951D2E"/>
    <w:rsid w:val="1A9D6E60"/>
    <w:rsid w:val="1AF5A3F7"/>
    <w:rsid w:val="1B36D1A8"/>
    <w:rsid w:val="1B4C5C88"/>
    <w:rsid w:val="1B5BE1A4"/>
    <w:rsid w:val="1B63CF2A"/>
    <w:rsid w:val="1BC55212"/>
    <w:rsid w:val="1C1A54E8"/>
    <w:rsid w:val="1C3713B2"/>
    <w:rsid w:val="1C46891C"/>
    <w:rsid w:val="1C7EFFF9"/>
    <w:rsid w:val="1D7F74D4"/>
    <w:rsid w:val="1E55AEB4"/>
    <w:rsid w:val="1EB6684E"/>
    <w:rsid w:val="1EB7646D"/>
    <w:rsid w:val="201B5569"/>
    <w:rsid w:val="202F8598"/>
    <w:rsid w:val="20344AF5"/>
    <w:rsid w:val="20D63240"/>
    <w:rsid w:val="2102FCF1"/>
    <w:rsid w:val="214FAE95"/>
    <w:rsid w:val="21B35A74"/>
    <w:rsid w:val="21D0E59F"/>
    <w:rsid w:val="2241DDF1"/>
    <w:rsid w:val="23005135"/>
    <w:rsid w:val="234FF51E"/>
    <w:rsid w:val="236B3242"/>
    <w:rsid w:val="23C811CA"/>
    <w:rsid w:val="23D85082"/>
    <w:rsid w:val="24AFF673"/>
    <w:rsid w:val="24CB7BFD"/>
    <w:rsid w:val="24FB6ED7"/>
    <w:rsid w:val="2555370A"/>
    <w:rsid w:val="25A1E8AE"/>
    <w:rsid w:val="25FED90A"/>
    <w:rsid w:val="265F92A4"/>
    <w:rsid w:val="2777CE1B"/>
    <w:rsid w:val="27B50A55"/>
    <w:rsid w:val="27CC3A74"/>
    <w:rsid w:val="281AB185"/>
    <w:rsid w:val="282E86AA"/>
    <w:rsid w:val="288F687D"/>
    <w:rsid w:val="2893FB09"/>
    <w:rsid w:val="2951A4FF"/>
    <w:rsid w:val="29D3D828"/>
    <w:rsid w:val="2A212049"/>
    <w:rsid w:val="2ABE4CCF"/>
    <w:rsid w:val="2ADF938D"/>
    <w:rsid w:val="2B713C20"/>
    <w:rsid w:val="2B817AD8"/>
    <w:rsid w:val="2C9068FE"/>
    <w:rsid w:val="2D022A9E"/>
    <w:rsid w:val="2DB05F2A"/>
    <w:rsid w:val="2DC85897"/>
    <w:rsid w:val="2F320077"/>
    <w:rsid w:val="2F36C5D4"/>
    <w:rsid w:val="2FCF2CFD"/>
    <w:rsid w:val="30522974"/>
    <w:rsid w:val="3069F010"/>
    <w:rsid w:val="30925B06"/>
    <w:rsid w:val="31408F92"/>
    <w:rsid w:val="3156C07F"/>
    <w:rsid w:val="31721FA0"/>
    <w:rsid w:val="31DF1BE3"/>
    <w:rsid w:val="322BCD87"/>
    <w:rsid w:val="3240D19C"/>
    <w:rsid w:val="335C026B"/>
    <w:rsid w:val="33AC7D4D"/>
    <w:rsid w:val="342A1DEA"/>
    <w:rsid w:val="34979B3B"/>
    <w:rsid w:val="34BC5CFA"/>
    <w:rsid w:val="35CB4B20"/>
    <w:rsid w:val="3703D4A7"/>
    <w:rsid w:val="370CBADB"/>
    <w:rsid w:val="378D2897"/>
    <w:rsid w:val="37FB20F9"/>
    <w:rsid w:val="38B5A2C6"/>
    <w:rsid w:val="391B49F6"/>
    <w:rsid w:val="391EE063"/>
    <w:rsid w:val="39334363"/>
    <w:rsid w:val="3959B308"/>
    <w:rsid w:val="39E20E6C"/>
    <w:rsid w:val="3A27B78C"/>
    <w:rsid w:val="3AD539E7"/>
    <w:rsid w:val="3B55A7A3"/>
    <w:rsid w:val="3C2555BE"/>
    <w:rsid w:val="3C2D1073"/>
    <w:rsid w:val="3CDC0E4D"/>
    <w:rsid w:val="3D9A4EC0"/>
    <w:rsid w:val="3DFB085A"/>
    <w:rsid w:val="3E88E7AF"/>
    <w:rsid w:val="3EADF7AB"/>
    <w:rsid w:val="3F6C6AEF"/>
    <w:rsid w:val="3FB94F64"/>
    <w:rsid w:val="417AFA0A"/>
    <w:rsid w:val="41A7C4BB"/>
    <w:rsid w:val="4200C493"/>
    <w:rsid w:val="428AB17E"/>
    <w:rsid w:val="430BE888"/>
    <w:rsid w:val="436D6B70"/>
    <w:rsid w:val="43B329B7"/>
    <w:rsid w:val="4409C0FD"/>
    <w:rsid w:val="44A1C49C"/>
    <w:rsid w:val="44D580B4"/>
    <w:rsid w:val="44E5BF6C"/>
    <w:rsid w:val="44F6C772"/>
    <w:rsid w:val="456FBF0B"/>
    <w:rsid w:val="4673ADFA"/>
    <w:rsid w:val="46777738"/>
    <w:rsid w:val="46A20B25"/>
    <w:rsid w:val="471207D8"/>
    <w:rsid w:val="471A27D1"/>
    <w:rsid w:val="477BDD8A"/>
    <w:rsid w:val="479B91AC"/>
    <w:rsid w:val="47C8ADD9"/>
    <w:rsid w:val="484A8F86"/>
    <w:rsid w:val="48A74D11"/>
    <w:rsid w:val="48EC4400"/>
    <w:rsid w:val="4950EF11"/>
    <w:rsid w:val="49B1A8AB"/>
    <w:rsid w:val="4A701BEF"/>
    <w:rsid w:val="4A85E952"/>
    <w:rsid w:val="4B07205C"/>
    <w:rsid w:val="4B1695C6"/>
    <w:rsid w:val="4B1E507B"/>
    <w:rsid w:val="4B7818AE"/>
    <w:rsid w:val="4BD13FCC"/>
    <w:rsid w:val="4BE61110"/>
    <w:rsid w:val="4D06A74B"/>
    <w:rsid w:val="4D5E650C"/>
    <w:rsid w:val="4D622E4A"/>
    <w:rsid w:val="4D9F6A84"/>
    <w:rsid w:val="4E19E2F8"/>
    <w:rsid w:val="4E3C9C5F"/>
    <w:rsid w:val="4E6A2B09"/>
    <w:rsid w:val="501045D5"/>
    <w:rsid w:val="505440A5"/>
    <w:rsid w:val="50DEF7D1"/>
    <w:rsid w:val="51D1272D"/>
    <w:rsid w:val="5284167E"/>
    <w:rsid w:val="53214304"/>
    <w:rsid w:val="538B49EF"/>
    <w:rsid w:val="53BC0617"/>
    <w:rsid w:val="5400FD06"/>
    <w:rsid w:val="54627FEE"/>
    <w:rsid w:val="54BF704A"/>
    <w:rsid w:val="5613555F"/>
    <w:rsid w:val="56AE1872"/>
    <w:rsid w:val="574FFFBD"/>
    <w:rsid w:val="57B182A5"/>
    <w:rsid w:val="590567BA"/>
    <w:rsid w:val="591D6127"/>
    <w:rsid w:val="59534DF1"/>
    <w:rsid w:val="595B66AF"/>
    <w:rsid w:val="597EE40F"/>
    <w:rsid w:val="5A421218"/>
    <w:rsid w:val="5A5ED0E2"/>
    <w:rsid w:val="5ADF3E9E"/>
    <w:rsid w:val="5B044E9A"/>
    <w:rsid w:val="5B5D319C"/>
    <w:rsid w:val="5BA29770"/>
    <w:rsid w:val="5BBEF8A0"/>
    <w:rsid w:val="5BC2C1DE"/>
    <w:rsid w:val="5BEF3707"/>
    <w:rsid w:val="5C70F66A"/>
    <w:rsid w:val="5D342473"/>
    <w:rsid w:val="5E274FEE"/>
    <w:rsid w:val="5E5B0C06"/>
    <w:rsid w:val="5F52F246"/>
    <w:rsid w:val="5FBB6695"/>
    <w:rsid w:val="600126D2"/>
    <w:rsid w:val="60CD26DD"/>
    <w:rsid w:val="60D120B9"/>
    <w:rsid w:val="60EC64C7"/>
    <w:rsid w:val="61280E65"/>
    <w:rsid w:val="617D753D"/>
    <w:rsid w:val="61DAFDB6"/>
    <w:rsid w:val="62000DB2"/>
    <w:rsid w:val="6207FB38"/>
    <w:rsid w:val="6423A0E2"/>
    <w:rsid w:val="646681F8"/>
    <w:rsid w:val="6469C4A9"/>
    <w:rsid w:val="64F9DAC2"/>
    <w:rsid w:val="6582FF52"/>
    <w:rsid w:val="65EC3CEF"/>
    <w:rsid w:val="65FD77C6"/>
    <w:rsid w:val="662F87A3"/>
    <w:rsid w:val="664DBFD7"/>
    <w:rsid w:val="66EC26F3"/>
    <w:rsid w:val="67242C88"/>
    <w:rsid w:val="682796BB"/>
    <w:rsid w:val="6837D573"/>
    <w:rsid w:val="686C8DAA"/>
    <w:rsid w:val="687511AD"/>
    <w:rsid w:val="693FD232"/>
    <w:rsid w:val="69C5C401"/>
    <w:rsid w:val="69C98D3F"/>
    <w:rsid w:val="69FE4576"/>
    <w:rsid w:val="6A163EE3"/>
    <w:rsid w:val="6A6C3DD8"/>
    <w:rsid w:val="6B6EDEBD"/>
    <w:rsid w:val="6B6FA80B"/>
    <w:rsid w:val="6B769972"/>
    <w:rsid w:val="6B9CA58D"/>
    <w:rsid w:val="6BF96318"/>
    <w:rsid w:val="6D03BEB2"/>
    <w:rsid w:val="6D04BAD1"/>
    <w:rsid w:val="6D85F1DB"/>
    <w:rsid w:val="6E68ABCD"/>
    <w:rsid w:val="6E79E6A4"/>
    <w:rsid w:val="6ECA2EB5"/>
    <w:rsid w:val="6EF6934A"/>
    <w:rsid w:val="716BF8FF"/>
    <w:rsid w:val="716EEE57"/>
    <w:rsid w:val="71B88D10"/>
    <w:rsid w:val="72CA583D"/>
    <w:rsid w:val="74310DD8"/>
    <w:rsid w:val="745E0B5A"/>
    <w:rsid w:val="7517B941"/>
    <w:rsid w:val="75D62C85"/>
    <w:rsid w:val="760AE4BC"/>
    <w:rsid w:val="763EA0D4"/>
    <w:rsid w:val="765C28EC"/>
    <w:rsid w:val="76D5A541"/>
    <w:rsid w:val="76E1516D"/>
    <w:rsid w:val="77430726"/>
    <w:rsid w:val="774B5858"/>
    <w:rsid w:val="77A38DEF"/>
    <w:rsid w:val="77E4BBA0"/>
    <w:rsid w:val="7809CB9C"/>
    <w:rsid w:val="786E76AD"/>
    <w:rsid w:val="78E4FDAA"/>
    <w:rsid w:val="792CE9F1"/>
    <w:rsid w:val="796DEF69"/>
    <w:rsid w:val="79D72D06"/>
    <w:rsid w:val="79E867DD"/>
    <w:rsid w:val="7AAC4EE4"/>
    <w:rsid w:val="7B0398AC"/>
    <w:rsid w:val="7B0B8632"/>
    <w:rsid w:val="7B654E65"/>
    <w:rsid w:val="7BDECABA"/>
    <w:rsid w:val="7C1EFC4C"/>
    <w:rsid w:val="7CAD7CB6"/>
    <w:rsid w:val="7CC93F61"/>
    <w:rsid w:val="7CCD63A9"/>
    <w:rsid w:val="7D2BFA90"/>
    <w:rsid w:val="7D87B2A5"/>
    <w:rsid w:val="7DB0E6E9"/>
    <w:rsid w:val="7DD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7C8C"/>
  <w15:chartTrackingRefBased/>
  <w15:docId w15:val="{9A307C28-3096-294A-A4B2-A947D185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7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E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FE8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0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F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7B76"/>
    <w:pPr>
      <w:spacing w:before="100" w:beforeAutospacing="1" w:after="100" w:afterAutospacing="1"/>
    </w:pPr>
    <w:rPr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277B7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77B76"/>
    <w:pPr>
      <w:ind w:left="720"/>
      <w:contextualSpacing/>
    </w:pPr>
  </w:style>
  <w:style w:type="table" w:styleId="TableGrid">
    <w:name w:val="Table Grid"/>
    <w:basedOn w:val="TableNormal"/>
    <w:uiPriority w:val="39"/>
    <w:rsid w:val="0013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3B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BAE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652A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E1E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411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1D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DB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74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FA13BA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A13BA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A13BA"/>
    <w:pPr>
      <w:spacing w:before="12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A13BA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13BA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13BA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13BA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13BA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13BA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13BA"/>
    <w:pPr>
      <w:ind w:left="1760"/>
    </w:pPr>
    <w:rPr>
      <w:rFonts w:cstheme="minorHAnsi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4369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4369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4369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920FE8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0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D5702C"/>
  </w:style>
  <w:style w:type="character" w:customStyle="1" w:styleId="Heading4Char">
    <w:name w:val="Heading 4 Char"/>
    <w:basedOn w:val="DefaultParagraphFont"/>
    <w:link w:val="Heading4"/>
    <w:uiPriority w:val="9"/>
    <w:semiHidden/>
    <w:rsid w:val="00690F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fontstyle01">
    <w:name w:val="fontstyle01"/>
    <w:basedOn w:val="DefaultParagraphFont"/>
    <w:rsid w:val="00DE387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E3875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11">
    <w:name w:val="fontstyle11"/>
    <w:basedOn w:val="DefaultParagraphFont"/>
    <w:rsid w:val="00DE387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ortlet-msg-success">
    <w:name w:val="portlet-msg-success"/>
    <w:basedOn w:val="DefaultParagraphFont"/>
    <w:rsid w:val="00A97C5D"/>
  </w:style>
  <w:style w:type="character" w:styleId="Strong">
    <w:name w:val="Strong"/>
    <w:basedOn w:val="DefaultParagraphFont"/>
    <w:uiPriority w:val="22"/>
    <w:qFormat/>
    <w:rsid w:val="00A97C5D"/>
    <w:rPr>
      <w:b/>
      <w:bCs/>
    </w:rPr>
  </w:style>
  <w:style w:type="character" w:customStyle="1" w:styleId="ng-star-inserted">
    <w:name w:val="ng-star-inserted"/>
    <w:basedOn w:val="DefaultParagraphFont"/>
    <w:rsid w:val="009D1F8D"/>
  </w:style>
  <w:style w:type="character" w:customStyle="1" w:styleId="ng-star-inserted1">
    <w:name w:val="ng-star-inserted1"/>
    <w:basedOn w:val="DefaultParagraphFont"/>
    <w:rsid w:val="009D1F8D"/>
  </w:style>
  <w:style w:type="character" w:customStyle="1" w:styleId="inline-code">
    <w:name w:val="inline-code"/>
    <w:basedOn w:val="DefaultParagraphFont"/>
    <w:rsid w:val="009D1F8D"/>
  </w:style>
  <w:style w:type="character" w:styleId="Emphasis">
    <w:name w:val="Emphasis"/>
    <w:basedOn w:val="DefaultParagraphFont"/>
    <w:uiPriority w:val="20"/>
    <w:qFormat/>
    <w:rsid w:val="008D65EB"/>
    <w:rPr>
      <w:i/>
      <w:iCs/>
    </w:rPr>
  </w:style>
  <w:style w:type="character" w:customStyle="1" w:styleId="router-outlet-wrapper">
    <w:name w:val="router-outlet-wrapper"/>
    <w:basedOn w:val="DefaultParagraphFont"/>
    <w:rsid w:val="00E4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9280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69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9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6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0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9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4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1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4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1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3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2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docs.seleniumhq.org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subscribe.ru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u.wikipedia.org/wiki/XPath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levegic/Library/Group%20Containers/UBF8T346G9.Office/User%20Content.localized/Templates.localized/&#1054;&#1058;&#1063;&#1045;&#1058;_&#1048;&#1052;&#1058;&#1054;_&#1058;&#1045;&#1052;&#1055;&#1051;&#1045;&#1048;&#774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F55770C07FEAA45821617C74926F18D" ma:contentTypeVersion="4" ma:contentTypeDescription="Создание документа." ma:contentTypeScope="" ma:versionID="b4bbbe533756f87fbef423dcce08aa19">
  <xsd:schema xmlns:xsd="http://www.w3.org/2001/XMLSchema" xmlns:xs="http://www.w3.org/2001/XMLSchema" xmlns:p="http://schemas.microsoft.com/office/2006/metadata/properties" xmlns:ns3="a092e4cb-f783-4bcc-b2df-17dc3c07a1ed" targetNamespace="http://schemas.microsoft.com/office/2006/metadata/properties" ma:root="true" ma:fieldsID="8221be6ae737099ead4f7e6a6dae9491" ns3:_="">
    <xsd:import namespace="a092e4cb-f783-4bcc-b2df-17dc3c07a1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2e4cb-f783-4bcc-b2df-17dc3c07a1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6CAA81-251C-4824-BBB2-4A82A9F0AB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C6B559-B556-4C5E-A5FD-68EFC320B3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DA5008-8161-4CDF-81FB-0E5FBAECC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92e4cb-f783-4bcc-b2df-17dc3c07a1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5315D8-ED7B-441A-8DCD-61D49F05F3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ОТЧЕТ_ИМТО_ТЕМПЛЕЙТ.dotx</Template>
  <TotalTime>18</TotalTime>
  <Pages>12</Pages>
  <Words>2335</Words>
  <Characters>13313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Selanta</dc:creator>
  <cp:keywords/>
  <dc:description/>
  <cp:lastModifiedBy>Селянта Олег Дмитриевич</cp:lastModifiedBy>
  <cp:revision>2</cp:revision>
  <cp:lastPrinted>2025-03-07T11:53:00Z</cp:lastPrinted>
  <dcterms:created xsi:type="dcterms:W3CDTF">2025-04-24T17:14:00Z</dcterms:created>
  <dcterms:modified xsi:type="dcterms:W3CDTF">2025-04-24T19:54:00Z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